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D24B0B2" w14:textId="77777777" w:rsidTr="00A43A5B">
        <w:trPr>
          <w:cantSplit/>
          <w:trHeight w:val="4488"/>
        </w:trPr>
        <w:tc>
          <w:tcPr>
            <w:tcW w:w="6285" w:type="dxa"/>
          </w:tcPr>
          <w:p w14:paraId="23C1437D" w14:textId="0B4402C4" w:rsidR="00F448BC" w:rsidRDefault="00531284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 wp14:anchorId="4B2AC795" wp14:editId="390FDD36">
                  <wp:extent cx="3853815" cy="381825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3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672F23F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846E774" w14:textId="7E72BAFB" w:rsidR="00B77317" w:rsidRPr="00CD1539" w:rsidRDefault="00531284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PipeReducer</w:t>
                  </w:r>
                  <w:proofErr w:type="spellEnd"/>
                  <w:proofErr w:type="gramEnd"/>
                </w:p>
                <w:p w14:paraId="632A2D32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6414D21F" w14:textId="1E8616A0" w:rsidR="00B77317" w:rsidRPr="00CD1539" w:rsidRDefault="00531284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September 18, 2019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14:paraId="0DCDCBE0" w14:textId="26337787" w:rsidR="00B77317" w:rsidRPr="00CD1539" w:rsidRDefault="00531284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SimulationXpress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Study</w:t>
                  </w:r>
                </w:p>
                <w:p w14:paraId="2B131755" w14:textId="4C25ABF9" w:rsidR="00B77317" w:rsidRPr="006A441F" w:rsidRDefault="00531284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0501E59E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52C4109C" w14:textId="1BF83EF1" w:rsidR="00B77317" w:rsidRDefault="00531284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7C27379D" w14:textId="5B237C99" w:rsidR="00531284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705624" w:history="1">
                        <w:r w:rsidR="00531284" w:rsidRPr="00801657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531284">
                          <w:rPr>
                            <w:noProof/>
                            <w:webHidden/>
                          </w:rPr>
                          <w:tab/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31284">
                          <w:rPr>
                            <w:noProof/>
                            <w:webHidden/>
                          </w:rPr>
                          <w:instrText xml:space="preserve"> PAGEREF _Toc19705624 \h </w:instrText>
                        </w:r>
                        <w:r w:rsidR="00531284">
                          <w:rPr>
                            <w:noProof/>
                            <w:webHidden/>
                          </w:rPr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31284">
                          <w:rPr>
                            <w:noProof/>
                            <w:webHidden/>
                          </w:rPr>
                          <w:t>1</w:t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78D83F7" w14:textId="26AA114B" w:rsidR="00531284" w:rsidRDefault="002A0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625" w:history="1">
                        <w:r w:rsidR="00531284" w:rsidRPr="00801657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531284">
                          <w:rPr>
                            <w:noProof/>
                            <w:webHidden/>
                          </w:rPr>
                          <w:tab/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31284">
                          <w:rPr>
                            <w:noProof/>
                            <w:webHidden/>
                          </w:rPr>
                          <w:instrText xml:space="preserve"> PAGEREF _Toc19705625 \h </w:instrText>
                        </w:r>
                        <w:r w:rsidR="00531284">
                          <w:rPr>
                            <w:noProof/>
                            <w:webHidden/>
                          </w:rPr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31284">
                          <w:rPr>
                            <w:noProof/>
                            <w:webHidden/>
                          </w:rPr>
                          <w:t>2</w:t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B0C4D02" w14:textId="34F47066" w:rsidR="00531284" w:rsidRDefault="002A0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626" w:history="1">
                        <w:r w:rsidR="00531284" w:rsidRPr="00801657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531284">
                          <w:rPr>
                            <w:noProof/>
                            <w:webHidden/>
                          </w:rPr>
                          <w:tab/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31284">
                          <w:rPr>
                            <w:noProof/>
                            <w:webHidden/>
                          </w:rPr>
                          <w:instrText xml:space="preserve"> PAGEREF _Toc19705626 \h </w:instrText>
                        </w:r>
                        <w:r w:rsidR="00531284">
                          <w:rPr>
                            <w:noProof/>
                            <w:webHidden/>
                          </w:rPr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31284">
                          <w:rPr>
                            <w:noProof/>
                            <w:webHidden/>
                          </w:rPr>
                          <w:t>2</w:t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1F31B00" w14:textId="1EF6C7AF" w:rsidR="00531284" w:rsidRDefault="002A0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627" w:history="1">
                        <w:r w:rsidR="00531284" w:rsidRPr="00801657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531284">
                          <w:rPr>
                            <w:noProof/>
                            <w:webHidden/>
                          </w:rPr>
                          <w:tab/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31284">
                          <w:rPr>
                            <w:noProof/>
                            <w:webHidden/>
                          </w:rPr>
                          <w:instrText xml:space="preserve"> PAGEREF _Toc19705627 \h </w:instrText>
                        </w:r>
                        <w:r w:rsidR="00531284">
                          <w:rPr>
                            <w:noProof/>
                            <w:webHidden/>
                          </w:rPr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31284">
                          <w:rPr>
                            <w:noProof/>
                            <w:webHidden/>
                          </w:rPr>
                          <w:t>3</w:t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65F773C" w14:textId="350ABBAC" w:rsidR="00531284" w:rsidRDefault="002A0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628" w:history="1">
                        <w:r w:rsidR="00531284" w:rsidRPr="00801657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531284">
                          <w:rPr>
                            <w:noProof/>
                            <w:webHidden/>
                          </w:rPr>
                          <w:tab/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31284">
                          <w:rPr>
                            <w:noProof/>
                            <w:webHidden/>
                          </w:rPr>
                          <w:instrText xml:space="preserve"> PAGEREF _Toc19705628 \h </w:instrText>
                        </w:r>
                        <w:r w:rsidR="00531284">
                          <w:rPr>
                            <w:noProof/>
                            <w:webHidden/>
                          </w:rPr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31284">
                          <w:rPr>
                            <w:noProof/>
                            <w:webHidden/>
                          </w:rPr>
                          <w:t>4</w:t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76E2764" w14:textId="07DD4083" w:rsidR="00531284" w:rsidRDefault="002A0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629" w:history="1">
                        <w:r w:rsidR="00531284" w:rsidRPr="00801657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531284">
                          <w:rPr>
                            <w:noProof/>
                            <w:webHidden/>
                          </w:rPr>
                          <w:tab/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31284">
                          <w:rPr>
                            <w:noProof/>
                            <w:webHidden/>
                          </w:rPr>
                          <w:instrText xml:space="preserve"> PAGEREF _Toc19705629 \h </w:instrText>
                        </w:r>
                        <w:r w:rsidR="00531284">
                          <w:rPr>
                            <w:noProof/>
                            <w:webHidden/>
                          </w:rPr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31284">
                          <w:rPr>
                            <w:noProof/>
                            <w:webHidden/>
                          </w:rPr>
                          <w:t>6</w:t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7EA1C11" w14:textId="4F2B062F" w:rsidR="00531284" w:rsidRDefault="002A0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630" w:history="1">
                        <w:r w:rsidR="00531284" w:rsidRPr="00801657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531284">
                          <w:rPr>
                            <w:noProof/>
                            <w:webHidden/>
                          </w:rPr>
                          <w:tab/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31284">
                          <w:rPr>
                            <w:noProof/>
                            <w:webHidden/>
                          </w:rPr>
                          <w:instrText xml:space="preserve"> PAGEREF _Toc19705630 \h </w:instrText>
                        </w:r>
                        <w:r w:rsidR="00531284">
                          <w:rPr>
                            <w:noProof/>
                            <w:webHidden/>
                          </w:rPr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31284">
                          <w:rPr>
                            <w:noProof/>
                            <w:webHidden/>
                          </w:rPr>
                          <w:t>8</w:t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439204" w14:textId="20365BA5" w:rsidR="00531284" w:rsidRDefault="002A070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9705631" w:history="1">
                        <w:r w:rsidR="00531284" w:rsidRPr="00801657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531284">
                          <w:rPr>
                            <w:noProof/>
                            <w:webHidden/>
                          </w:rPr>
                          <w:tab/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31284">
                          <w:rPr>
                            <w:noProof/>
                            <w:webHidden/>
                          </w:rPr>
                          <w:instrText xml:space="preserve"> PAGEREF _Toc19705631 \h </w:instrText>
                        </w:r>
                        <w:r w:rsidR="00531284">
                          <w:rPr>
                            <w:noProof/>
                            <w:webHidden/>
                          </w:rPr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31284">
                          <w:rPr>
                            <w:noProof/>
                            <w:webHidden/>
                          </w:rPr>
                          <w:t>11</w:t>
                        </w:r>
                        <w:r w:rsidR="00531284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6BE1394" w14:textId="43B7C5AC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34D29180" w14:textId="77777777" w:rsidR="00F448BC" w:rsidRDefault="00F448BC" w:rsidP="00A5373F"/>
        </w:tc>
      </w:tr>
      <w:tr w:rsidR="00F448BC" w14:paraId="03AE32DA" w14:textId="77777777" w:rsidTr="00BE081A">
        <w:trPr>
          <w:cantSplit/>
          <w:trHeight w:val="3924"/>
        </w:trPr>
        <w:tc>
          <w:tcPr>
            <w:tcW w:w="6285" w:type="dxa"/>
          </w:tcPr>
          <w:p w14:paraId="539B644B" w14:textId="37A9C2C9" w:rsidR="00C27B5D" w:rsidRDefault="00531284" w:rsidP="00C27B5D">
            <w:pPr>
              <w:pStyle w:val="Heading1"/>
              <w:outlineLvl w:val="0"/>
            </w:pPr>
            <w:bookmarkStart w:id="1" w:name="_Toc19705624"/>
            <w:r>
              <w:t>Description</w:t>
            </w:r>
            <w:bookmarkEnd w:id="1"/>
          </w:p>
          <w:p w14:paraId="0B6383F7" w14:textId="20C137BC" w:rsidR="00F448BC" w:rsidRPr="00E65D6E" w:rsidRDefault="00531284" w:rsidP="00FF408C">
            <w:r>
              <w:t>No Data</w:t>
            </w:r>
          </w:p>
        </w:tc>
        <w:tc>
          <w:tcPr>
            <w:tcW w:w="4713" w:type="dxa"/>
            <w:vMerge/>
          </w:tcPr>
          <w:p w14:paraId="03CA51BB" w14:textId="77777777" w:rsidR="00F448BC" w:rsidRPr="00A33AA4" w:rsidRDefault="00F448BC" w:rsidP="00840CC7">
            <w:pPr>
              <w:pStyle w:val="TOC3"/>
            </w:pPr>
          </w:p>
        </w:tc>
      </w:tr>
    </w:tbl>
    <w:p w14:paraId="4CE18659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51D84A8C" w14:textId="77777777" w:rsidTr="00DD03CF">
        <w:tc>
          <w:tcPr>
            <w:tcW w:w="11016" w:type="dxa"/>
          </w:tcPr>
          <w:p w14:paraId="02EBE42B" w14:textId="72DF5368" w:rsidR="00343025" w:rsidRDefault="00531284" w:rsidP="00343025">
            <w:pPr>
              <w:pStyle w:val="Heading1"/>
              <w:outlineLvl w:val="0"/>
            </w:pPr>
            <w:bookmarkStart w:id="2" w:name="_Toc19705625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14:paraId="1EE4FD5B" w14:textId="68B9DABB" w:rsidR="00A96F2C" w:rsidRDefault="00A96F2C" w:rsidP="00A96F2C"/>
        </w:tc>
      </w:tr>
    </w:tbl>
    <w:p w14:paraId="71B0C96E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1DE011CD" w14:textId="77777777" w:rsidTr="00ED5A01">
        <w:tc>
          <w:tcPr>
            <w:tcW w:w="11016" w:type="dxa"/>
          </w:tcPr>
          <w:p w14:paraId="262C625F" w14:textId="2390A159" w:rsidR="00FF408C" w:rsidRDefault="00531284" w:rsidP="00FF408C">
            <w:pPr>
              <w:pStyle w:val="Heading1"/>
              <w:outlineLvl w:val="0"/>
            </w:pPr>
            <w:bookmarkStart w:id="6" w:name="_Toc19705626"/>
            <w:r>
              <w:t>Model Information</w:t>
            </w:r>
            <w:bookmarkEnd w:id="6"/>
          </w:p>
          <w:p w14:paraId="0FC68F16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079F45DE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C0DCE15" w14:textId="77777777" w:rsidTr="00077EA0">
                    <w:tc>
                      <w:tcPr>
                        <w:tcW w:w="8640" w:type="dxa"/>
                      </w:tcPr>
                      <w:p w14:paraId="4F6BF7CA" w14:textId="62256029" w:rsidR="00077EA0" w:rsidRDefault="00531284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EE6F9EF" wp14:editId="73A660CB">
                              <wp:extent cx="3890963" cy="5624513"/>
                              <wp:effectExtent l="0" t="0" r="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90963" cy="562451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8A7E355" w14:textId="71B66A90" w:rsidR="00C16188" w:rsidRDefault="00531284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PipeReducer</w:t>
                  </w:r>
                </w:p>
                <w:p w14:paraId="1BC8F658" w14:textId="1347EF34" w:rsidR="00C16188" w:rsidRDefault="00531284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5D7880EE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481C76" w14:textId="0DFFFFDF" w:rsidR="00C16188" w:rsidRPr="0044448A" w:rsidRDefault="00531284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435C6827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F70ECA" w14:textId="14F5034A" w:rsidR="00C16188" w:rsidRDefault="00531284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lastRenderedPageBreak/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AFF3D8B" w14:textId="0DF2A7E0" w:rsidR="00C16188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CE8AF2C" w14:textId="0B6E49AA" w:rsidR="00C16188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95153D" w14:textId="7E274496" w:rsidR="00C16188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2CB91E2F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147357" w14:textId="02E27BD3" w:rsidR="00C16188" w:rsidRDefault="00531284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CSK for 5/8 Flat Head Machine Screw (100)1</w:t>
                  </w:r>
                </w:p>
                <w:p w14:paraId="6A999BE8" w14:textId="437F3763" w:rsidR="004B3022" w:rsidRPr="0044448A" w:rsidRDefault="004B3022" w:rsidP="0044448A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FF022D" w14:textId="4A610A06" w:rsidR="00C16188" w:rsidRPr="0044448A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399409F" w14:textId="77777777" w:rsidR="00531284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Mass:48.9034 lb</w:t>
                  </w:r>
                </w:p>
                <w:p w14:paraId="14F0CE12" w14:textId="77777777" w:rsidR="00531284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Volume:152.079 in^3</w:t>
                  </w:r>
                </w:p>
                <w:p w14:paraId="22AC65BE" w14:textId="77777777" w:rsidR="00531284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Density:0.321566 lb/in^3</w:t>
                  </w:r>
                </w:p>
                <w:p w14:paraId="714700A2" w14:textId="77777777" w:rsidR="00531284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Weight:48.8702 lbf</w:t>
                  </w:r>
                </w:p>
                <w:p w14:paraId="4F034B98" w14:textId="4AC7E272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190A6C" w14:textId="77777777" w:rsidR="00531284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E:\Week 4B\Pipe Reducer\PipeReducer.SLDPRT</w:t>
                  </w:r>
                </w:p>
                <w:p w14:paraId="4C77D87D" w14:textId="04B1AE39" w:rsidR="00C16188" w:rsidRPr="0044448A" w:rsidRDefault="00531284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9 08:18:10 2015</w:t>
                  </w:r>
                </w:p>
              </w:tc>
            </w:tr>
          </w:tbl>
          <w:p w14:paraId="2E340CE9" w14:textId="2A7A937D" w:rsidR="00FF408C" w:rsidRDefault="00FF408C" w:rsidP="00A96F2C"/>
        </w:tc>
      </w:tr>
      <w:bookmarkEnd w:id="3"/>
      <w:bookmarkEnd w:id="4"/>
      <w:bookmarkEnd w:id="5"/>
    </w:tbl>
    <w:p w14:paraId="683BBFE6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2DCC292" w14:textId="77777777" w:rsidTr="005273D5">
        <w:trPr>
          <w:trHeight w:val="4158"/>
        </w:trPr>
        <w:tc>
          <w:tcPr>
            <w:tcW w:w="11136" w:type="dxa"/>
          </w:tcPr>
          <w:p w14:paraId="573DBE95" w14:textId="2A2A43AB" w:rsidR="00E80CD9" w:rsidRPr="00AC3438" w:rsidRDefault="00531284" w:rsidP="000A7C6B">
            <w:pPr>
              <w:pStyle w:val="Heading1"/>
              <w:outlineLvl w:val="0"/>
            </w:pPr>
            <w:bookmarkStart w:id="7" w:name="_Toc19705627"/>
            <w:bookmarkStart w:id="8" w:name="_Toc243733144"/>
            <w:bookmarkStart w:id="9" w:name="_Toc245020112"/>
            <w:bookmarkStart w:id="10" w:name="_Toc245020144"/>
            <w:r>
              <w:t>Material Properties</w:t>
            </w:r>
            <w:bookmarkEnd w:id="7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69DE8235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C546C6" w14:textId="756071BB" w:rsidR="00E80CD9" w:rsidRPr="003E6C57" w:rsidRDefault="00531284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39024F" w14:textId="3B92B0FF" w:rsidR="00E80CD9" w:rsidRPr="003E6C57" w:rsidRDefault="0053128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1A4539" w14:textId="7200074F" w:rsidR="00E80CD9" w:rsidRPr="003E6C57" w:rsidRDefault="00531284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21B7E2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183617AE" w14:textId="7241E108" w:rsidR="00E80CD9" w:rsidRPr="00577134" w:rsidRDefault="00531284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462E65E" wp14:editId="3AD48BCB">
                        <wp:extent cx="1904365" cy="2752725"/>
                        <wp:effectExtent l="0" t="0" r="635" b="952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2752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07EBC76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371B51" w14:textId="32FBE9CF" w:rsidR="00E80CD9" w:rsidRPr="00BE6656" w:rsidRDefault="00531284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31FD99A" w14:textId="547A613D" w:rsidR="00E80CD9" w:rsidRPr="00BE6656" w:rsidRDefault="0053128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Copper</w:t>
                        </w:r>
                      </w:p>
                    </w:tc>
                  </w:tr>
                  <w:tr w:rsidR="00531284" w:rsidRPr="00577134" w14:paraId="6294EBD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BF6929" w14:textId="062930EA" w:rsidR="00531284" w:rsidRDefault="0053128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321678" w14:textId="75463A40" w:rsidR="00531284" w:rsidRDefault="0053128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31284" w:rsidRPr="00577134" w14:paraId="7041CB8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B82182" w14:textId="272A5F8D" w:rsidR="00531284" w:rsidRDefault="0053128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EA3D62" w14:textId="1FA065CA" w:rsidR="00531284" w:rsidRDefault="0053128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531284" w:rsidRPr="00577134" w14:paraId="1EF7BC2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66B037" w14:textId="20F925EB" w:rsidR="00531284" w:rsidRDefault="0053128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831634" w14:textId="11305961" w:rsidR="00531284" w:rsidRDefault="0053128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37,513.4 psi</w:t>
                        </w:r>
                      </w:p>
                    </w:tc>
                  </w:tr>
                  <w:tr w:rsidR="00531284" w:rsidRPr="00577134" w14:paraId="7BE3B8F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E53825" w14:textId="6A3C8B57" w:rsidR="00531284" w:rsidRDefault="00531284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2A7D6AF" w14:textId="2FBA79D3" w:rsidR="00531284" w:rsidRDefault="00531284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57,200 psi</w:t>
                        </w:r>
                      </w:p>
                    </w:tc>
                  </w:tr>
                </w:tbl>
                <w:p w14:paraId="7B4EA2AB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12C386EA" w14:textId="7CB91044" w:rsidR="00E80CD9" w:rsidRPr="00577134" w:rsidRDefault="00531284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1(CSK for 5/8 Flat Head Machine Screw (100)</w:t>
                  </w:r>
                  <w:proofErr w:type="gram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1)(</w:t>
                  </w:r>
                  <w:proofErr w:type="gram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REDUCER-MS)</w:t>
                  </w:r>
                </w:p>
              </w:tc>
            </w:tr>
          </w:tbl>
          <w:p w14:paraId="267EA06A" w14:textId="05525B5B" w:rsidR="00E80CD9" w:rsidRDefault="00E80CD9" w:rsidP="000A7C6B"/>
        </w:tc>
      </w:tr>
      <w:bookmarkEnd w:id="8"/>
      <w:bookmarkEnd w:id="9"/>
      <w:bookmarkEnd w:id="10"/>
    </w:tbl>
    <w:p w14:paraId="4A21407E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12F7188" w14:textId="77777777" w:rsidTr="00452CBC">
        <w:tc>
          <w:tcPr>
            <w:tcW w:w="11016" w:type="dxa"/>
          </w:tcPr>
          <w:p w14:paraId="78B3F95D" w14:textId="3EB62EC4" w:rsidR="005273D5" w:rsidRPr="00AF1A58" w:rsidRDefault="00531284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1" w:name="_Toc19705628"/>
            <w:r>
              <w:rPr>
                <w:rStyle w:val="Strong"/>
              </w:rPr>
              <w:lastRenderedPageBreak/>
              <w:t>Loads and Fixtures</w:t>
            </w:r>
            <w:bookmarkEnd w:id="11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531284" w14:paraId="2E7D5A29" w14:textId="77777777" w:rsidTr="00E4729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B724B97" w14:textId="1EEF44AA" w:rsidR="00531284" w:rsidRPr="004E282D" w:rsidRDefault="00531284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5ACA9B6C" w14:textId="4D36F207" w:rsidR="00531284" w:rsidRPr="004E282D" w:rsidRDefault="0053128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8C7A7CE" w14:textId="4198090E" w:rsidR="00531284" w:rsidRPr="004E282D" w:rsidRDefault="0053128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531284" w14:paraId="546432EE" w14:textId="77777777" w:rsidTr="0053128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19F8A5F2" w14:textId="1B244C94" w:rsidR="00531284" w:rsidRPr="00AD5FBA" w:rsidRDefault="00531284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73030097" w14:textId="3666AE0A" w:rsidR="00531284" w:rsidRPr="006208CB" w:rsidRDefault="0053128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C2F84AF" wp14:editId="0F08FA5A">
                        <wp:extent cx="1772285" cy="2562225"/>
                        <wp:effectExtent l="0" t="0" r="0" b="952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2562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531284" w14:paraId="1407552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B43CF72" w14:textId="4B3B44D2" w:rsidR="00531284" w:rsidRPr="00BE6656" w:rsidRDefault="00531284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37A4073" w14:textId="3BCC0468" w:rsidR="00531284" w:rsidRPr="00154A1A" w:rsidRDefault="0053128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 face(s)</w:t>
                        </w:r>
                      </w:p>
                    </w:tc>
                  </w:tr>
                  <w:tr w:rsidR="00531284" w14:paraId="17FBDAB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34AED95" w14:textId="34022DEB" w:rsidR="00531284" w:rsidRDefault="0053128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C893D27" w14:textId="52A853E1" w:rsidR="00531284" w:rsidRDefault="0053128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533EEFD" w14:textId="77777777" w:rsidR="00531284" w:rsidRPr="004C6DEB" w:rsidRDefault="00531284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31284" w14:paraId="049CEE8B" w14:textId="77777777" w:rsidTr="0053128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262A6CB" w14:textId="00CC8BDC" w:rsidR="00531284" w:rsidRPr="00AD5FBA" w:rsidRDefault="00531284" w:rsidP="0089278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Fixed-2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3DA573D1" w14:textId="30F01A58" w:rsidR="00531284" w:rsidRPr="006208CB" w:rsidRDefault="00531284" w:rsidP="0089278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62F65B5" wp14:editId="6DF07DD6">
                        <wp:extent cx="1772285" cy="2562225"/>
                        <wp:effectExtent l="0" t="0" r="0" b="952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2562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531284" w14:paraId="1BF3778F" w14:textId="77777777" w:rsidTr="0089278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F58EA00" w14:textId="4CAFED82" w:rsidR="00531284" w:rsidRPr="00BE6656" w:rsidRDefault="00531284" w:rsidP="00892786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115CA01" w14:textId="14377E07" w:rsidR="00531284" w:rsidRPr="00154A1A" w:rsidRDefault="00531284" w:rsidP="0089278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13 face(s)</w:t>
                        </w:r>
                      </w:p>
                    </w:tc>
                  </w:tr>
                  <w:tr w:rsidR="00531284" w14:paraId="272501D1" w14:textId="77777777" w:rsidTr="0089278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BC1651F" w14:textId="51C378CE" w:rsidR="00531284" w:rsidRDefault="00531284" w:rsidP="0089278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551332C" w14:textId="52FE546C" w:rsidR="00531284" w:rsidRDefault="00531284" w:rsidP="0089278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663E71B4" w14:textId="77777777" w:rsidR="00531284" w:rsidRPr="004C6DEB" w:rsidRDefault="00531284" w:rsidP="00892786">
                  <w:pPr>
                    <w:pStyle w:val="TOC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6CE77E92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531284" w14:paraId="3F2859DA" w14:textId="77777777" w:rsidTr="00F3600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7EF8707" w14:textId="1C735D0D" w:rsidR="00531284" w:rsidRPr="004E282D" w:rsidRDefault="00531284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B1BBEE2" w14:textId="009B50F7" w:rsidR="00531284" w:rsidRPr="004E282D" w:rsidRDefault="0053128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CB5A283" w14:textId="2E0E736F" w:rsidR="00531284" w:rsidRPr="004E282D" w:rsidRDefault="00531284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531284" w14:paraId="7F8C7C2B" w14:textId="77777777" w:rsidTr="00F40F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A0BC702" w14:textId="7337790B" w:rsidR="00531284" w:rsidRPr="00F42DD1" w:rsidRDefault="00531284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lastRenderedPageBreak/>
                    <w:t>Pressure-1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0DE3DCB" w14:textId="1467E0D9" w:rsidR="00531284" w:rsidRPr="006208CB" w:rsidRDefault="0053128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029B2D4" wp14:editId="325B40D2">
                        <wp:extent cx="1907540" cy="2757170"/>
                        <wp:effectExtent l="0" t="0" r="0" b="508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2757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531284" w14:paraId="72D4F54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9D794D1" w14:textId="335FCEA4" w:rsidR="00531284" w:rsidRPr="00BE6656" w:rsidRDefault="00531284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E74D324" w14:textId="7D872BBD" w:rsidR="00531284" w:rsidRPr="00B77EA3" w:rsidRDefault="0053128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531284" w14:paraId="0F2FFD1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980E45B" w14:textId="3F0DEB7F" w:rsidR="00531284" w:rsidRDefault="0053128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0C5613B" w14:textId="14103630" w:rsidR="00531284" w:rsidRDefault="0053128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Normal to selected face</w:t>
                        </w:r>
                      </w:p>
                    </w:tc>
                  </w:tr>
                  <w:tr w:rsidR="00531284" w14:paraId="4A8611E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862B349" w14:textId="146A6A6C" w:rsidR="00531284" w:rsidRDefault="0053128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D84CBAA" w14:textId="518162FC" w:rsidR="00531284" w:rsidRDefault="0053128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1,500</w:t>
                        </w:r>
                      </w:p>
                    </w:tc>
                  </w:tr>
                  <w:tr w:rsidR="00531284" w14:paraId="5D2CAA6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2892EA4" w14:textId="15931AE0" w:rsidR="00531284" w:rsidRDefault="00531284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3CF278A" w14:textId="477ABFD8" w:rsidR="00531284" w:rsidRDefault="00531284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psi</w:t>
                        </w:r>
                      </w:p>
                    </w:tc>
                  </w:tr>
                </w:tbl>
                <w:p w14:paraId="4A42CBAD" w14:textId="77777777" w:rsidR="00531284" w:rsidRDefault="00531284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60E736D5" w14:textId="13E0B631" w:rsidR="005273D5" w:rsidRDefault="005273D5" w:rsidP="000A7C6B">
            <w:pPr>
              <w:rPr>
                <w:rStyle w:val="Strong"/>
              </w:rPr>
            </w:pPr>
          </w:p>
        </w:tc>
      </w:tr>
    </w:tbl>
    <w:p w14:paraId="37F072DA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4680D5A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E72DB2E" w14:textId="3A5AB199" w:rsidR="00A61A59" w:rsidRDefault="00531284" w:rsidP="000A7C6B">
            <w:pPr>
              <w:pStyle w:val="Heading1"/>
              <w:outlineLvl w:val="0"/>
            </w:pPr>
            <w:bookmarkStart w:id="12" w:name="_Toc19705629"/>
            <w:r>
              <w:lastRenderedPageBreak/>
              <w:t>Mesh information</w:t>
            </w:r>
            <w:bookmarkEnd w:id="12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F96E90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4F4037" w14:textId="1BC78210" w:rsidR="00A9531D" w:rsidRDefault="00531284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5F42E9" w14:textId="4980E62C" w:rsidR="00A9531D" w:rsidRDefault="0053128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531284" w14:paraId="62B67BE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4D4A30" w14:textId="0DBBFFDF" w:rsidR="00531284" w:rsidRDefault="00531284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240A93" w14:textId="0053D546" w:rsidR="00531284" w:rsidRDefault="0053128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531284" w14:paraId="4B384C0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B36EF6" w14:textId="49C9CD29" w:rsidR="00531284" w:rsidRDefault="00531284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B49156" w14:textId="5DD07A34" w:rsidR="00531284" w:rsidRDefault="0053128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31284" w14:paraId="423F7DF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94C8F6" w14:textId="18D03EB4" w:rsidR="00531284" w:rsidRDefault="00531284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EE765B" w14:textId="08024E4B" w:rsidR="00531284" w:rsidRDefault="0053128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31284" w14:paraId="57D7BC4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0A5426" w14:textId="0A5F1876" w:rsidR="00531284" w:rsidRDefault="00531284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4B10FF" w14:textId="7D3A1578" w:rsidR="00531284" w:rsidRDefault="0053128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531284" w14:paraId="58A44BC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0F0203" w14:textId="31FB282B" w:rsidR="00531284" w:rsidRDefault="00531284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CCF373" w14:textId="0B40D988" w:rsidR="00531284" w:rsidRDefault="0053128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0.533579 in</w:t>
                  </w:r>
                </w:p>
              </w:tc>
            </w:tr>
            <w:tr w:rsidR="00531284" w14:paraId="7C3C6C8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0CED55" w14:textId="351CC52C" w:rsidR="00531284" w:rsidRDefault="00531284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F99100" w14:textId="2BC4F723" w:rsidR="00531284" w:rsidRDefault="0053128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0.0266789 in</w:t>
                  </w:r>
                </w:p>
              </w:tc>
            </w:tr>
            <w:tr w:rsidR="00531284" w14:paraId="70EBC0F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A34217" w14:textId="1F55A6C2" w:rsidR="00531284" w:rsidRDefault="00531284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2B4466" w14:textId="33EB25C9" w:rsidR="00531284" w:rsidRDefault="0053128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1B772357" w14:textId="77777777" w:rsidR="00690657" w:rsidRDefault="00690657" w:rsidP="00690657"/>
          <w:p w14:paraId="44937A00" w14:textId="6C41DC87" w:rsidR="00A9531D" w:rsidRPr="00690657" w:rsidRDefault="00531284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0D9AA80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BC3115" w14:textId="53A4CD6E" w:rsidR="007107BE" w:rsidRDefault="00531284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B3DFBA" w14:textId="1A4EFEB9" w:rsidR="007107BE" w:rsidRDefault="0053128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19418</w:t>
                  </w:r>
                </w:p>
              </w:tc>
            </w:tr>
            <w:tr w:rsidR="00531284" w14:paraId="1F37C34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3A4A02" w14:textId="394B620B" w:rsidR="00531284" w:rsidRDefault="00531284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36250B" w14:textId="1BFD2560" w:rsidR="00531284" w:rsidRDefault="0053128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10327</w:t>
                  </w:r>
                </w:p>
              </w:tc>
            </w:tr>
            <w:tr w:rsidR="00531284" w14:paraId="18A4078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982C01" w14:textId="67C1B995" w:rsidR="00531284" w:rsidRDefault="00531284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DD0F63" w14:textId="0DF97D6C" w:rsidR="00531284" w:rsidRDefault="0053128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6.8623</w:t>
                  </w:r>
                </w:p>
              </w:tc>
            </w:tr>
            <w:tr w:rsidR="00531284" w14:paraId="037CF69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008206" w14:textId="6C0C28FC" w:rsidR="00531284" w:rsidRDefault="00531284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88DC6D" w14:textId="298D459B" w:rsidR="00531284" w:rsidRDefault="0053128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96.9</w:t>
                  </w:r>
                </w:p>
              </w:tc>
            </w:tr>
            <w:tr w:rsidR="00531284" w14:paraId="2B2B7EC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326F9D" w14:textId="3EAC243D" w:rsidR="00531284" w:rsidRDefault="00531284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F0BA65" w14:textId="6CF7009D" w:rsidR="00531284" w:rsidRDefault="0053128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531284" w14:paraId="553B9D1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EDA64C" w14:textId="6B075526" w:rsidR="00531284" w:rsidRDefault="00531284" w:rsidP="00C16188">
                  <w:r>
                    <w:t xml:space="preserve">% of distorted </w:t>
                  </w:r>
                  <w:proofErr w:type="gramStart"/>
                  <w:r>
                    <w:t>elements(</w:t>
                  </w:r>
                  <w:proofErr w:type="gramEnd"/>
                  <w:r>
                    <w:t>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11A6E0" w14:textId="135A7710" w:rsidR="00531284" w:rsidRDefault="0053128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531284" w14:paraId="49CC985D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CDA2CA" w14:textId="48FDF988" w:rsidR="00531284" w:rsidRDefault="00531284" w:rsidP="00C16188">
                  <w:r>
                    <w:t>Time to complete mesh(</w:t>
                  </w:r>
                  <w:proofErr w:type="spellStart"/>
                  <w:proofErr w:type="gramStart"/>
                  <w:r>
                    <w:t>hh;mm</w:t>
                  </w:r>
                  <w:proofErr w:type="gramEnd"/>
                  <w:r>
                    <w:t>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EAF52D" w14:textId="525AB6C3" w:rsidR="00531284" w:rsidRDefault="00531284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531284" w14:paraId="1952203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802679" w14:textId="7EA9BBD5" w:rsidR="00531284" w:rsidRDefault="00531284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50BC3C" w14:textId="77777777" w:rsidR="00531284" w:rsidRDefault="00531284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35F27E0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012CFCFF" w14:textId="1988FF78" w:rsidR="00D803B1" w:rsidRDefault="00531284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7BD4E8C" wp14:editId="3591D625">
                        <wp:extent cx="5676900" cy="5624513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76900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B44AB2F" w14:textId="59220526" w:rsidR="00A61A59" w:rsidRPr="00F077CB" w:rsidRDefault="00A61A59" w:rsidP="000A7C6B"/>
        </w:tc>
      </w:tr>
    </w:tbl>
    <w:p w14:paraId="26C68BBC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22861D34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9EB7DF2" w14:textId="075AE710" w:rsidR="00EC2432" w:rsidRDefault="00531284" w:rsidP="000A7C6B">
            <w:pPr>
              <w:pStyle w:val="Heading1"/>
              <w:outlineLvl w:val="0"/>
            </w:pPr>
            <w:bookmarkStart w:id="13" w:name="_Toc19705630"/>
            <w:bookmarkStart w:id="14" w:name="_Toc243733152"/>
            <w:bookmarkStart w:id="15" w:name="_Toc245020120"/>
            <w:bookmarkStart w:id="16" w:name="_Toc245020152"/>
            <w:r>
              <w:lastRenderedPageBreak/>
              <w:t>Study Results</w:t>
            </w:r>
            <w:bookmarkEnd w:id="13"/>
          </w:p>
          <w:p w14:paraId="42BA4236" w14:textId="0DCFE771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87"/>
              <w:gridCol w:w="3373"/>
              <w:gridCol w:w="2301"/>
              <w:gridCol w:w="2277"/>
            </w:tblGrid>
            <w:tr w:rsidR="00531284" w14:paraId="2FD0E9B2" w14:textId="77777777" w:rsidTr="008927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DE7379" w14:textId="1D86E4C3" w:rsidR="00531284" w:rsidRDefault="00531284" w:rsidP="0053128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800E64F" w14:textId="15508CD1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590607C" w14:textId="2A13225C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ED22B39" w14:textId="6C66C3EB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31284" w14:paraId="03D1C2C4" w14:textId="77777777" w:rsidTr="008927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CA23025" w14:textId="1985A59A" w:rsidR="00531284" w:rsidRPr="004D2956" w:rsidRDefault="00531284" w:rsidP="0053128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51DFD84" w14:textId="1606FD2D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708FB2" w14:textId="77777777" w:rsidR="00531284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3.111e-01 psi</w:t>
                  </w:r>
                </w:p>
                <w:p w14:paraId="1A939762" w14:textId="33456114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5284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F0CB951" w14:textId="77777777" w:rsidR="00531284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1.507e+04 psi</w:t>
                  </w:r>
                </w:p>
                <w:p w14:paraId="2B2349C5" w14:textId="462E2228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1943</w:t>
                  </w:r>
                </w:p>
              </w:tc>
            </w:tr>
            <w:tr w:rsidR="00531284" w14:paraId="3C974697" w14:textId="77777777" w:rsidTr="008927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299586" w14:textId="254DFB7C" w:rsidR="00531284" w:rsidRDefault="00531284" w:rsidP="0053128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B5939F" wp14:editId="04AC7016">
                        <wp:extent cx="5676900" cy="5624513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76900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59F19F" w14:textId="5BED4878" w:rsidR="00531284" w:rsidRPr="004D2956" w:rsidRDefault="00531284" w:rsidP="0053128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PipeReducer-SimulationXpress Study-Stress-Stress</w:t>
                  </w:r>
                </w:p>
              </w:tc>
            </w:tr>
          </w:tbl>
          <w:p w14:paraId="7BEE9218" w14:textId="127BE2EE" w:rsidR="00531284" w:rsidRDefault="0053128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87"/>
              <w:gridCol w:w="3422"/>
              <w:gridCol w:w="2304"/>
              <w:gridCol w:w="2225"/>
            </w:tblGrid>
            <w:tr w:rsidR="00531284" w14:paraId="3A3F2DF0" w14:textId="77777777" w:rsidTr="008927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FC1E9B" w14:textId="1DAC0E41" w:rsidR="00531284" w:rsidRDefault="00531284" w:rsidP="0053128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2EFA00" w14:textId="0FAE9DE3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3995BC" w14:textId="4852A3D7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2322EED" w14:textId="1662DA27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31284" w14:paraId="3C225ABA" w14:textId="77777777" w:rsidTr="008927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4D222FC" w14:textId="69438FE2" w:rsidR="00531284" w:rsidRPr="004D2956" w:rsidRDefault="00531284" w:rsidP="0053128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C94EC5F" w14:textId="24B4D169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D38C939" w14:textId="77777777" w:rsidR="00531284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in</w:t>
                  </w:r>
                </w:p>
                <w:p w14:paraId="683CD5A5" w14:textId="168C7D2E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517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7DEC075" w14:textId="77777777" w:rsidR="00531284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2.776e-03 in</w:t>
                  </w:r>
                </w:p>
                <w:p w14:paraId="00DD12AE" w14:textId="678A38AB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1357</w:t>
                  </w:r>
                </w:p>
              </w:tc>
            </w:tr>
            <w:tr w:rsidR="00531284" w14:paraId="4E9C166C" w14:textId="77777777" w:rsidTr="008927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FF7049" w14:textId="0C1203BF" w:rsidR="00531284" w:rsidRDefault="00531284" w:rsidP="0053128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A267481" wp14:editId="421790DE">
                        <wp:extent cx="5676900" cy="5624513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76900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834FE0" w14:textId="0DA01D86" w:rsidR="00531284" w:rsidRPr="004D2956" w:rsidRDefault="00531284" w:rsidP="0053128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PipeReducer-SimulationXpress Study-Displacement-Displacement</w:t>
                  </w:r>
                </w:p>
              </w:tc>
            </w:tr>
          </w:tbl>
          <w:p w14:paraId="35BD704C" w14:textId="5515031A" w:rsidR="00531284" w:rsidRDefault="0053128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87"/>
              <w:gridCol w:w="7951"/>
            </w:tblGrid>
            <w:tr w:rsidR="00531284" w14:paraId="6F88D3A8" w14:textId="77777777" w:rsidTr="006D472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EB23BA" w14:textId="60EA84C2" w:rsidR="00531284" w:rsidRDefault="00531284" w:rsidP="00531284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AC8C22" w14:textId="7E374266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531284" w14:paraId="4378A2A2" w14:textId="77777777" w:rsidTr="00784B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F2CD607" w14:textId="4C16384A" w:rsidR="00531284" w:rsidRPr="004D2956" w:rsidRDefault="00531284" w:rsidP="0053128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C10F67" w14:textId="2BE3E2E5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531284" w14:paraId="5881CBD7" w14:textId="77777777" w:rsidTr="008927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03EDE2" w14:textId="6DBCC542" w:rsidR="00531284" w:rsidRDefault="00531284" w:rsidP="0053128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DE87793" wp14:editId="6BFDA06F">
                        <wp:extent cx="5676900" cy="5624513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76900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FC9B717" w14:textId="44AF214E" w:rsidR="00531284" w:rsidRPr="004D2956" w:rsidRDefault="00531284" w:rsidP="0053128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PipeReducer-SimulationXpress Study-Displacement-Deformation</w:t>
                  </w:r>
                </w:p>
              </w:tc>
            </w:tr>
          </w:tbl>
          <w:p w14:paraId="2224DC6E" w14:textId="0675D2D2" w:rsidR="00531284" w:rsidRDefault="00531284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79"/>
              <w:gridCol w:w="3362"/>
              <w:gridCol w:w="2323"/>
              <w:gridCol w:w="2274"/>
            </w:tblGrid>
            <w:tr w:rsidR="00531284" w14:paraId="4A705374" w14:textId="77777777" w:rsidTr="008927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900A3C" w14:textId="6DD0AC9B" w:rsidR="00531284" w:rsidRDefault="00531284" w:rsidP="00531284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E5797C" w14:textId="71686BFA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727424" w14:textId="6D02E439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9DE9112" w14:textId="77F2DB04" w:rsidR="00531284" w:rsidRDefault="00531284" w:rsidP="00531284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31284" w14:paraId="3D55433F" w14:textId="77777777" w:rsidTr="008927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23E62E7" w14:textId="4F524792" w:rsidR="00531284" w:rsidRPr="004D2956" w:rsidRDefault="00531284" w:rsidP="00531284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E6528FC" w14:textId="2077D75D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7131F63" w14:textId="77777777" w:rsidR="00531284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2.489e+00 </w:t>
                  </w:r>
                </w:p>
                <w:p w14:paraId="49E2290F" w14:textId="43A7F5F3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1943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0751224" w14:textId="77777777" w:rsidR="00531284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1.206e+05 </w:t>
                  </w:r>
                </w:p>
                <w:p w14:paraId="044DF24E" w14:textId="1645C061" w:rsidR="00531284" w:rsidRPr="004D2956" w:rsidRDefault="00531284" w:rsidP="0053128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5284</w:t>
                  </w:r>
                </w:p>
              </w:tc>
            </w:tr>
            <w:tr w:rsidR="00531284" w14:paraId="3F0A1413" w14:textId="77777777" w:rsidTr="0089278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01A879" w14:textId="70370912" w:rsidR="00531284" w:rsidRDefault="00531284" w:rsidP="00531284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A63FB7E" wp14:editId="62BEE575">
                        <wp:extent cx="5676900" cy="5624513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76900" cy="5624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A8E29A" w14:textId="4A156378" w:rsidR="00531284" w:rsidRPr="004D2956" w:rsidRDefault="00531284" w:rsidP="00531284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PipeReducer-SimulationXpress Study-Factor of Safety-Factor of Safety</w:t>
                  </w:r>
                </w:p>
              </w:tc>
            </w:tr>
          </w:tbl>
          <w:p w14:paraId="7125825A" w14:textId="77777777" w:rsidR="00531284" w:rsidRPr="000B04D4" w:rsidRDefault="00531284" w:rsidP="000A7C6B"/>
          <w:bookmarkEnd w:id="14"/>
          <w:bookmarkEnd w:id="15"/>
          <w:bookmarkEnd w:id="16"/>
          <w:p w14:paraId="15EC3A52" w14:textId="003471BC" w:rsidR="00EC2432" w:rsidRDefault="00EC2432" w:rsidP="000A7C6B"/>
        </w:tc>
      </w:tr>
    </w:tbl>
    <w:p w14:paraId="0E1B1D53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1D090DAF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2B9629F" w14:textId="5C23998C" w:rsidR="000B1701" w:rsidRDefault="00531284" w:rsidP="00531284">
            <w:pPr>
              <w:pStyle w:val="Heading1"/>
              <w:outlineLvl w:val="0"/>
            </w:pPr>
            <w:bookmarkStart w:id="17" w:name="_Toc19705631"/>
            <w:r>
              <w:t>Conclusion</w:t>
            </w:r>
            <w:bookmarkEnd w:id="17"/>
          </w:p>
        </w:tc>
      </w:tr>
    </w:tbl>
    <w:p w14:paraId="2CFB367A" w14:textId="46C87C0C" w:rsidR="00AC3438" w:rsidRPr="00AC3438" w:rsidRDefault="00AC3438" w:rsidP="00FE0924"/>
    <w:sectPr w:rsidR="00AC3438" w:rsidRPr="00AC3438" w:rsidSect="00531284">
      <w:footerReference w:type="default" r:id="rId18"/>
      <w:foot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69BC5A" w14:textId="77777777" w:rsidR="00531284" w:rsidRDefault="00531284" w:rsidP="00F25CD7">
      <w:pPr>
        <w:spacing w:after="0" w:line="240" w:lineRule="auto"/>
      </w:pPr>
      <w:r>
        <w:separator/>
      </w:r>
    </w:p>
  </w:endnote>
  <w:endnote w:type="continuationSeparator" w:id="0">
    <w:p w14:paraId="4497AFD2" w14:textId="77777777" w:rsidR="00531284" w:rsidRDefault="00531284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1FB91E5F" w14:textId="77777777" w:rsidTr="003E1AE9">
      <w:tc>
        <w:tcPr>
          <w:tcW w:w="867" w:type="pct"/>
        </w:tcPr>
        <w:p w14:paraId="29E361DD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1B6189C" wp14:editId="71DB18B9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132E26BE" w14:textId="0245D68A" w:rsidR="00DC4D2F" w:rsidRDefault="00531284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6C90F720" w14:textId="6C1BB9BE" w:rsidR="00DC4D2F" w:rsidRDefault="00531284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PipeReducer</w:t>
          </w:r>
          <w:proofErr w:type="spellEnd"/>
        </w:p>
      </w:tc>
      <w:tc>
        <w:tcPr>
          <w:tcW w:w="0" w:type="auto"/>
          <w:vAlign w:val="bottom"/>
        </w:tcPr>
        <w:p w14:paraId="106577FF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1BCEE6D9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3E35054D" w14:textId="77777777" w:rsidTr="00BF0BC4">
      <w:tc>
        <w:tcPr>
          <w:tcW w:w="1908" w:type="dxa"/>
        </w:tcPr>
        <w:p w14:paraId="49AF1D64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D505B61" wp14:editId="0ECE80EB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E075B6B" w14:textId="2C03AEC0" w:rsidR="00DC4D2F" w:rsidRDefault="00531284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B4B0CC2" w14:textId="3A47EC4D" w:rsidR="00DC4D2F" w:rsidRDefault="00531284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Simulation of </w:t>
          </w:r>
          <w:proofErr w:type="spellStart"/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PipeReducer</w:t>
          </w:r>
          <w:proofErr w:type="spellEnd"/>
        </w:p>
      </w:tc>
      <w:tc>
        <w:tcPr>
          <w:tcW w:w="360" w:type="dxa"/>
          <w:vAlign w:val="bottom"/>
        </w:tcPr>
        <w:p w14:paraId="6935561A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3193D5B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3E12B2" w14:textId="77777777" w:rsidR="00531284" w:rsidRDefault="00531284" w:rsidP="00F25CD7">
      <w:pPr>
        <w:spacing w:after="0" w:line="240" w:lineRule="auto"/>
      </w:pPr>
      <w:r>
        <w:separator/>
      </w:r>
    </w:p>
  </w:footnote>
  <w:footnote w:type="continuationSeparator" w:id="0">
    <w:p w14:paraId="754889C9" w14:textId="77777777" w:rsidR="00531284" w:rsidRDefault="00531284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84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070C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284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46168"/>
  <w15:docId w15:val="{A102A26D-8974-448F-8C57-07FAB42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eek%204B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C63AD2-D8E8-4EC5-8543-4A9B468B8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11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Madison Hassler</dc:creator>
  <cp:lastModifiedBy>Madison Hassler</cp:lastModifiedBy>
  <cp:revision>2</cp:revision>
  <dcterms:created xsi:type="dcterms:W3CDTF">2019-09-18T18:27:00Z</dcterms:created>
  <dcterms:modified xsi:type="dcterms:W3CDTF">2019-09-18T18:27:00Z</dcterms:modified>
</cp:coreProperties>
</file>