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63D62C3B" w14:textId="77777777" w:rsidTr="00A43A5B">
        <w:trPr>
          <w:cantSplit/>
          <w:trHeight w:val="4488"/>
        </w:trPr>
        <w:tc>
          <w:tcPr>
            <w:tcW w:w="6285" w:type="dxa"/>
          </w:tcPr>
          <w:p w14:paraId="07DFD5BF" w14:textId="77777777" w:rsidR="00F448BC" w:rsidRDefault="00B056DE" w:rsidP="00A43A5B">
            <w:pPr>
              <w:jc w:val="center"/>
            </w:pPr>
            <w:bookmarkStart w:id="0" w:name="_GoBack"/>
            <w:bookmarkEnd w:id="0"/>
            <w:r>
              <w:rPr>
                <w:noProof/>
              </w:rPr>
              <w:drawing>
                <wp:inline distT="0" distB="0" distL="0" distR="0" wp14:anchorId="140B2CBE" wp14:editId="0BC036E4">
                  <wp:extent cx="3853815" cy="3637915"/>
                  <wp:effectExtent l="0" t="0" r="0" b="635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3637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11DD7520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3117C6AC" w14:textId="77777777" w:rsidR="00B77317" w:rsidRPr="00CD1539" w:rsidRDefault="00B056DE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</w:t>
                  </w:r>
                  <w:proofErr w:type="gramStart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proofErr w:type="spellStart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Chrankshaft</w:t>
                  </w:r>
                  <w:proofErr w:type="spellEnd"/>
                  <w:proofErr w:type="gramEnd"/>
                </w:p>
                <w:p w14:paraId="782D767E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0327C0F4" w14:textId="77777777" w:rsidR="00B77317" w:rsidRPr="00CD1539" w:rsidRDefault="00B056DE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Wednesday, September 18, 2019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  <w:proofErr w:type="spellEnd"/>
                </w:p>
                <w:p w14:paraId="272209D0" w14:textId="77777777" w:rsidR="00B77317" w:rsidRPr="00CD1539" w:rsidRDefault="00B056DE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SimulationXpress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Study</w:t>
                  </w:r>
                </w:p>
                <w:p w14:paraId="5FDF3ABE" w14:textId="77777777" w:rsidR="00B77317" w:rsidRPr="006A441F" w:rsidRDefault="00B056DE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7023D810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77E307E4" w14:textId="77777777" w:rsidR="00B77317" w:rsidRDefault="00B056DE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460AEE5A" w14:textId="4E00414E" w:rsidR="00B056DE" w:rsidRDefault="001041F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19705003" w:history="1">
                        <w:r w:rsidR="00B056DE" w:rsidRPr="00E11337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B056DE">
                          <w:rPr>
                            <w:noProof/>
                            <w:webHidden/>
                          </w:rPr>
                          <w:tab/>
                        </w:r>
                        <w:r w:rsidR="00B056DE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B056DE">
                          <w:rPr>
                            <w:noProof/>
                            <w:webHidden/>
                          </w:rPr>
                          <w:instrText xml:space="preserve"> PAGEREF _Toc19705003 \h </w:instrText>
                        </w:r>
                        <w:r w:rsidR="00B056DE">
                          <w:rPr>
                            <w:noProof/>
                            <w:webHidden/>
                          </w:rPr>
                        </w:r>
                        <w:r w:rsidR="00B056DE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B056DE">
                          <w:rPr>
                            <w:noProof/>
                            <w:webHidden/>
                          </w:rPr>
                          <w:t>1</w:t>
                        </w:r>
                        <w:r w:rsidR="00B056DE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C66BA07" w14:textId="77B52506" w:rsidR="00B056DE" w:rsidRDefault="00A801B9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9705004" w:history="1">
                        <w:r w:rsidR="00B056DE" w:rsidRPr="00E11337">
                          <w:rPr>
                            <w:rStyle w:val="Hyperlink"/>
                            <w:noProof/>
                          </w:rPr>
                          <w:t>Assumptions</w:t>
                        </w:r>
                        <w:r w:rsidR="00B056DE">
                          <w:rPr>
                            <w:noProof/>
                            <w:webHidden/>
                          </w:rPr>
                          <w:tab/>
                        </w:r>
                        <w:r w:rsidR="00B056DE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B056DE">
                          <w:rPr>
                            <w:noProof/>
                            <w:webHidden/>
                          </w:rPr>
                          <w:instrText xml:space="preserve"> PAGEREF _Toc19705004 \h </w:instrText>
                        </w:r>
                        <w:r w:rsidR="00B056DE">
                          <w:rPr>
                            <w:noProof/>
                            <w:webHidden/>
                          </w:rPr>
                        </w:r>
                        <w:r w:rsidR="00B056DE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B056DE">
                          <w:rPr>
                            <w:noProof/>
                            <w:webHidden/>
                          </w:rPr>
                          <w:t>2</w:t>
                        </w:r>
                        <w:r w:rsidR="00B056DE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BFB7562" w14:textId="65808099" w:rsidR="00B056DE" w:rsidRDefault="00A801B9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9705005" w:history="1">
                        <w:r w:rsidR="00B056DE" w:rsidRPr="00E11337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 w:rsidR="00B056DE">
                          <w:rPr>
                            <w:noProof/>
                            <w:webHidden/>
                          </w:rPr>
                          <w:tab/>
                        </w:r>
                        <w:r w:rsidR="00B056DE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B056DE">
                          <w:rPr>
                            <w:noProof/>
                            <w:webHidden/>
                          </w:rPr>
                          <w:instrText xml:space="preserve"> PAGEREF _Toc19705005 \h </w:instrText>
                        </w:r>
                        <w:r w:rsidR="00B056DE">
                          <w:rPr>
                            <w:noProof/>
                            <w:webHidden/>
                          </w:rPr>
                        </w:r>
                        <w:r w:rsidR="00B056DE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B056DE">
                          <w:rPr>
                            <w:noProof/>
                            <w:webHidden/>
                          </w:rPr>
                          <w:t>2</w:t>
                        </w:r>
                        <w:r w:rsidR="00B056DE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8D31E71" w14:textId="05D63F23" w:rsidR="00B056DE" w:rsidRDefault="00A801B9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9705006" w:history="1">
                        <w:r w:rsidR="00B056DE" w:rsidRPr="00E11337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 w:rsidR="00B056DE">
                          <w:rPr>
                            <w:noProof/>
                            <w:webHidden/>
                          </w:rPr>
                          <w:tab/>
                        </w:r>
                        <w:r w:rsidR="00B056DE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B056DE">
                          <w:rPr>
                            <w:noProof/>
                            <w:webHidden/>
                          </w:rPr>
                          <w:instrText xml:space="preserve"> PAGEREF _Toc19705006 \h </w:instrText>
                        </w:r>
                        <w:r w:rsidR="00B056DE">
                          <w:rPr>
                            <w:noProof/>
                            <w:webHidden/>
                          </w:rPr>
                        </w:r>
                        <w:r w:rsidR="00B056DE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B056DE">
                          <w:rPr>
                            <w:noProof/>
                            <w:webHidden/>
                          </w:rPr>
                          <w:t>3</w:t>
                        </w:r>
                        <w:r w:rsidR="00B056DE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643E057" w14:textId="60A684B1" w:rsidR="00B056DE" w:rsidRDefault="00A801B9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9705007" w:history="1">
                        <w:r w:rsidR="00B056DE" w:rsidRPr="00E11337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 w:rsidR="00B056DE">
                          <w:rPr>
                            <w:noProof/>
                            <w:webHidden/>
                          </w:rPr>
                          <w:tab/>
                        </w:r>
                        <w:r w:rsidR="00B056DE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B056DE">
                          <w:rPr>
                            <w:noProof/>
                            <w:webHidden/>
                          </w:rPr>
                          <w:instrText xml:space="preserve"> PAGEREF _Toc19705007 \h </w:instrText>
                        </w:r>
                        <w:r w:rsidR="00B056DE">
                          <w:rPr>
                            <w:noProof/>
                            <w:webHidden/>
                          </w:rPr>
                        </w:r>
                        <w:r w:rsidR="00B056DE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B056DE">
                          <w:rPr>
                            <w:noProof/>
                            <w:webHidden/>
                          </w:rPr>
                          <w:t>4</w:t>
                        </w:r>
                        <w:r w:rsidR="00B056DE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5025D39" w14:textId="4BF0270A" w:rsidR="00B056DE" w:rsidRDefault="00A801B9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9705008" w:history="1">
                        <w:r w:rsidR="00B056DE" w:rsidRPr="00E11337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 w:rsidR="00B056DE">
                          <w:rPr>
                            <w:noProof/>
                            <w:webHidden/>
                          </w:rPr>
                          <w:tab/>
                        </w:r>
                        <w:r w:rsidR="00B056DE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B056DE">
                          <w:rPr>
                            <w:noProof/>
                            <w:webHidden/>
                          </w:rPr>
                          <w:instrText xml:space="preserve"> PAGEREF _Toc19705008 \h </w:instrText>
                        </w:r>
                        <w:r w:rsidR="00B056DE">
                          <w:rPr>
                            <w:noProof/>
                            <w:webHidden/>
                          </w:rPr>
                        </w:r>
                        <w:r w:rsidR="00B056DE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B056DE">
                          <w:rPr>
                            <w:noProof/>
                            <w:webHidden/>
                          </w:rPr>
                          <w:t>5</w:t>
                        </w:r>
                        <w:r w:rsidR="00B056DE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6BF1199" w14:textId="7B134067" w:rsidR="00B056DE" w:rsidRDefault="00A801B9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9705009" w:history="1">
                        <w:r w:rsidR="00B056DE" w:rsidRPr="00E11337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 w:rsidR="00B056DE">
                          <w:rPr>
                            <w:noProof/>
                            <w:webHidden/>
                          </w:rPr>
                          <w:tab/>
                        </w:r>
                        <w:r w:rsidR="00B056DE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B056DE">
                          <w:rPr>
                            <w:noProof/>
                            <w:webHidden/>
                          </w:rPr>
                          <w:instrText xml:space="preserve"> PAGEREF _Toc19705009 \h </w:instrText>
                        </w:r>
                        <w:r w:rsidR="00B056DE">
                          <w:rPr>
                            <w:noProof/>
                            <w:webHidden/>
                          </w:rPr>
                        </w:r>
                        <w:r w:rsidR="00B056DE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B056DE">
                          <w:rPr>
                            <w:noProof/>
                            <w:webHidden/>
                          </w:rPr>
                          <w:t>7</w:t>
                        </w:r>
                        <w:r w:rsidR="00B056DE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B12F5C5" w14:textId="71D2F0BA" w:rsidR="00B056DE" w:rsidRDefault="00A801B9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9705010" w:history="1">
                        <w:r w:rsidR="00B056DE" w:rsidRPr="00E11337">
                          <w:rPr>
                            <w:rStyle w:val="Hyperlink"/>
                            <w:noProof/>
                          </w:rPr>
                          <w:t>Conclusion</w:t>
                        </w:r>
                        <w:r w:rsidR="00B056DE">
                          <w:rPr>
                            <w:noProof/>
                            <w:webHidden/>
                          </w:rPr>
                          <w:tab/>
                        </w:r>
                        <w:r w:rsidR="00B056DE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B056DE">
                          <w:rPr>
                            <w:noProof/>
                            <w:webHidden/>
                          </w:rPr>
                          <w:instrText xml:space="preserve"> PAGEREF _Toc19705010 \h </w:instrText>
                        </w:r>
                        <w:r w:rsidR="00B056DE">
                          <w:rPr>
                            <w:noProof/>
                            <w:webHidden/>
                          </w:rPr>
                        </w:r>
                        <w:r w:rsidR="00B056DE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B056DE">
                          <w:rPr>
                            <w:noProof/>
                            <w:webHidden/>
                          </w:rPr>
                          <w:t>10</w:t>
                        </w:r>
                        <w:r w:rsidR="00B056DE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BB2A9AA" w14:textId="0865D78D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2A24E0F0" w14:textId="77777777" w:rsidR="00F448BC" w:rsidRDefault="00F448BC" w:rsidP="00A5373F"/>
        </w:tc>
      </w:tr>
      <w:tr w:rsidR="00F448BC" w14:paraId="74164ECC" w14:textId="77777777" w:rsidTr="00BE081A">
        <w:trPr>
          <w:cantSplit/>
          <w:trHeight w:val="3924"/>
        </w:trPr>
        <w:tc>
          <w:tcPr>
            <w:tcW w:w="6285" w:type="dxa"/>
          </w:tcPr>
          <w:p w14:paraId="2A6BB37E" w14:textId="77777777" w:rsidR="00C27B5D" w:rsidRDefault="00B056DE" w:rsidP="00C27B5D">
            <w:pPr>
              <w:pStyle w:val="Heading1"/>
              <w:outlineLvl w:val="0"/>
            </w:pPr>
            <w:bookmarkStart w:id="1" w:name="_Toc19705003"/>
            <w:r>
              <w:t>Description</w:t>
            </w:r>
            <w:bookmarkEnd w:id="1"/>
          </w:p>
          <w:p w14:paraId="00D1BD5F" w14:textId="77777777" w:rsidR="00F448BC" w:rsidRPr="00E65D6E" w:rsidRDefault="00B056DE" w:rsidP="00FF408C">
            <w:r>
              <w:t>No Data</w:t>
            </w:r>
          </w:p>
        </w:tc>
        <w:tc>
          <w:tcPr>
            <w:tcW w:w="4713" w:type="dxa"/>
            <w:vMerge/>
          </w:tcPr>
          <w:p w14:paraId="095A9BC3" w14:textId="77777777" w:rsidR="00F448BC" w:rsidRPr="00A33AA4" w:rsidRDefault="00F448BC" w:rsidP="00840CC7">
            <w:pPr>
              <w:pStyle w:val="TOC3"/>
            </w:pPr>
          </w:p>
        </w:tc>
      </w:tr>
    </w:tbl>
    <w:p w14:paraId="16D9CDFA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2FB85AD6" w14:textId="77777777" w:rsidTr="00DD03CF">
        <w:tc>
          <w:tcPr>
            <w:tcW w:w="11016" w:type="dxa"/>
          </w:tcPr>
          <w:p w14:paraId="3CBFB43B" w14:textId="77777777" w:rsidR="00343025" w:rsidRDefault="00B056DE" w:rsidP="00343025">
            <w:pPr>
              <w:pStyle w:val="Heading1"/>
              <w:outlineLvl w:val="0"/>
            </w:pPr>
            <w:bookmarkStart w:id="2" w:name="_Toc19705004"/>
            <w:bookmarkStart w:id="3" w:name="_Toc243733140"/>
            <w:bookmarkStart w:id="4" w:name="_Toc245020107"/>
            <w:bookmarkStart w:id="5" w:name="_Toc245020139"/>
            <w:r>
              <w:lastRenderedPageBreak/>
              <w:t>Assumptions</w:t>
            </w:r>
            <w:bookmarkEnd w:id="2"/>
          </w:p>
          <w:p w14:paraId="21720F0E" w14:textId="77777777" w:rsidR="00A96F2C" w:rsidRDefault="00A96F2C" w:rsidP="00A96F2C"/>
        </w:tc>
      </w:tr>
    </w:tbl>
    <w:p w14:paraId="4E8199E9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7D103B66" w14:textId="77777777" w:rsidTr="00ED5A01">
        <w:tc>
          <w:tcPr>
            <w:tcW w:w="11016" w:type="dxa"/>
          </w:tcPr>
          <w:p w14:paraId="5CFA5523" w14:textId="77777777" w:rsidR="00FF408C" w:rsidRDefault="00B056DE" w:rsidP="00FF408C">
            <w:pPr>
              <w:pStyle w:val="Heading1"/>
              <w:outlineLvl w:val="0"/>
            </w:pPr>
            <w:bookmarkStart w:id="6" w:name="_Toc19705005"/>
            <w:r>
              <w:t>Model Information</w:t>
            </w:r>
            <w:bookmarkEnd w:id="6"/>
          </w:p>
          <w:p w14:paraId="0AA10339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13B2FC66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0EE3AF44" w14:textId="77777777" w:rsidTr="00077EA0">
                    <w:tc>
                      <w:tcPr>
                        <w:tcW w:w="8640" w:type="dxa"/>
                      </w:tcPr>
                      <w:p w14:paraId="5E055D93" w14:textId="77777777" w:rsidR="00077EA0" w:rsidRDefault="00B056DE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62FBC8FF" wp14:editId="705ABCAB">
                              <wp:extent cx="4171950" cy="5624513"/>
                              <wp:effectExtent l="0" t="0" r="0" b="0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171950" cy="562451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4FC77588" w14:textId="77777777" w:rsidR="00C16188" w:rsidRDefault="00B056DE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Chrankshaft</w:t>
                  </w:r>
                </w:p>
                <w:p w14:paraId="31F4B43B" w14:textId="77777777" w:rsidR="00C16188" w:rsidRDefault="00B056DE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14:paraId="3E0D9B23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4899B09" w14:textId="77777777" w:rsidR="00C16188" w:rsidRPr="0044448A" w:rsidRDefault="00B056DE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3BDD43C1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B0552A7" w14:textId="77777777" w:rsidR="00C16188" w:rsidRDefault="00B056DE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lastRenderedPageBreak/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6408858" w14:textId="77777777" w:rsidR="00C16188" w:rsidRDefault="00B056D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4BB49DE" w14:textId="77777777" w:rsidR="00C16188" w:rsidRDefault="00B056D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00DC8CD" w14:textId="77777777" w:rsidR="00C16188" w:rsidRDefault="00B056D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C16188" w14:paraId="78B3264E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27D1071" w14:textId="77777777" w:rsidR="00C16188" w:rsidRDefault="00B056DE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Mirror2</w:t>
                  </w:r>
                </w:p>
                <w:p w14:paraId="02EC83EA" w14:textId="77777777" w:rsidR="004B3022" w:rsidRPr="0044448A" w:rsidRDefault="00B056DE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404EABF" wp14:editId="2BAEA0B1">
                        <wp:extent cx="1562735" cy="2106930"/>
                        <wp:effectExtent l="0" t="0" r="0" b="7620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21069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68D58B6" w14:textId="77777777" w:rsidR="00C16188" w:rsidRPr="0044448A" w:rsidRDefault="00B056D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7911A82" w14:textId="77777777" w:rsidR="00B056DE" w:rsidRDefault="00B056D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Mass:1.93114 lb</w:t>
                  </w:r>
                </w:p>
                <w:p w14:paraId="54B2B648" w14:textId="77777777" w:rsidR="00B056DE" w:rsidRDefault="00B056D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Volume:6.94204 in^3</w:t>
                  </w:r>
                </w:p>
                <w:p w14:paraId="6707C5D1" w14:textId="77777777" w:rsidR="00B056DE" w:rsidRDefault="00B056D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Density:0.27818 lb/in^3</w:t>
                  </w:r>
                </w:p>
                <w:p w14:paraId="303CBEB7" w14:textId="77777777" w:rsidR="00B056DE" w:rsidRDefault="00B056D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Weight:1.92983 lbf</w:t>
                  </w:r>
                </w:p>
                <w:p w14:paraId="256D3984" w14:textId="77777777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A4437EB" w14:textId="77777777" w:rsidR="00B056DE" w:rsidRDefault="00B056D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E:\Week 4B\Chrankshaft.SLDPRT</w:t>
                  </w:r>
                </w:p>
                <w:p w14:paraId="562230B3" w14:textId="77777777" w:rsidR="00C16188" w:rsidRPr="0044448A" w:rsidRDefault="00B056D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Sep 18 12:54:46 2019</w:t>
                  </w:r>
                </w:p>
              </w:tc>
            </w:tr>
          </w:tbl>
          <w:p w14:paraId="0BD17207" w14:textId="77777777" w:rsidR="00FF408C" w:rsidRDefault="00FF408C" w:rsidP="00A96F2C"/>
        </w:tc>
      </w:tr>
      <w:bookmarkEnd w:id="3"/>
      <w:bookmarkEnd w:id="4"/>
      <w:bookmarkEnd w:id="5"/>
    </w:tbl>
    <w:p w14:paraId="72C3B57B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0D78C049" w14:textId="77777777" w:rsidTr="005273D5">
        <w:trPr>
          <w:trHeight w:val="4158"/>
        </w:trPr>
        <w:tc>
          <w:tcPr>
            <w:tcW w:w="11136" w:type="dxa"/>
          </w:tcPr>
          <w:p w14:paraId="59163295" w14:textId="77777777" w:rsidR="00E80CD9" w:rsidRPr="00AC3438" w:rsidRDefault="00B056DE" w:rsidP="000A7C6B">
            <w:pPr>
              <w:pStyle w:val="Heading1"/>
              <w:outlineLvl w:val="0"/>
            </w:pPr>
            <w:bookmarkStart w:id="7" w:name="_Toc19705006"/>
            <w:bookmarkStart w:id="8" w:name="_Toc243733144"/>
            <w:bookmarkStart w:id="9" w:name="_Toc245020112"/>
            <w:bookmarkStart w:id="10" w:name="_Toc245020144"/>
            <w:r>
              <w:t>Material Properties</w:t>
            </w:r>
            <w:bookmarkEnd w:id="7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70805582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39F648E" w14:textId="77777777" w:rsidR="00E80CD9" w:rsidRPr="003E6C57" w:rsidRDefault="00B056DE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4E1810A" w14:textId="77777777" w:rsidR="00E80CD9" w:rsidRPr="003E6C57" w:rsidRDefault="00B056DE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A203439" w14:textId="77777777" w:rsidR="00E80CD9" w:rsidRPr="003E6C57" w:rsidRDefault="00B056DE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26014463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14:paraId="065D3E29" w14:textId="77777777" w:rsidR="00E80CD9" w:rsidRPr="00577134" w:rsidRDefault="00B056DE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2FB1A18B" wp14:editId="4C8F1A67">
                        <wp:extent cx="1904365" cy="2567305"/>
                        <wp:effectExtent l="0" t="0" r="635" b="4445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25673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76B7D1B8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2266DF5" w14:textId="77777777" w:rsidR="00E80CD9" w:rsidRPr="00BE6656" w:rsidRDefault="00B056DE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7551948" w14:textId="77777777" w:rsidR="00E80CD9" w:rsidRPr="00BE6656" w:rsidRDefault="00B056D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Alloy Steel</w:t>
                        </w:r>
                      </w:p>
                    </w:tc>
                  </w:tr>
                  <w:tr w:rsidR="00B056DE" w:rsidRPr="00577134" w14:paraId="5ED7737E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4F575A3" w14:textId="77777777" w:rsidR="00B056DE" w:rsidRDefault="00B056DE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7AE9002" w14:textId="77777777" w:rsidR="00B056DE" w:rsidRDefault="00B056D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B056DE" w:rsidRPr="00577134" w14:paraId="034DFC1F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A768FA7" w14:textId="77777777" w:rsidR="00B056DE" w:rsidRDefault="00B056DE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171BC35" w14:textId="77777777" w:rsidR="00B056DE" w:rsidRDefault="00B056D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Max von Mises Stress</w:t>
                        </w:r>
                      </w:p>
                    </w:tc>
                  </w:tr>
                  <w:tr w:rsidR="00B056DE" w:rsidRPr="00577134" w14:paraId="6FEECB41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1CDF3F3" w14:textId="77777777" w:rsidR="00B056DE" w:rsidRDefault="00B056DE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5148994" w14:textId="77777777" w:rsidR="00B056DE" w:rsidRDefault="00B056D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89,984.6 psi</w:t>
                        </w:r>
                      </w:p>
                    </w:tc>
                  </w:tr>
                  <w:tr w:rsidR="00B056DE" w:rsidRPr="00577134" w14:paraId="4213AEFA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6F86A4F" w14:textId="77777777" w:rsidR="00B056DE" w:rsidRDefault="00B056DE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3132F8A" w14:textId="77777777" w:rsidR="00B056DE" w:rsidRDefault="00B056D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104,982 psi</w:t>
                        </w:r>
                      </w:p>
                    </w:tc>
                  </w:tr>
                </w:tbl>
                <w:p w14:paraId="082C91C1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14:paraId="30E03FED" w14:textId="77777777" w:rsidR="00E80CD9" w:rsidRPr="00577134" w:rsidRDefault="00B056D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1(Mirror</w:t>
                  </w:r>
                  <w:proofErr w:type="gram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2)(</w:t>
                  </w:r>
                  <w:proofErr w:type="gram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Crank Shaft)</w:t>
                  </w:r>
                </w:p>
              </w:tc>
            </w:tr>
          </w:tbl>
          <w:p w14:paraId="19A942EA" w14:textId="77777777" w:rsidR="00E80CD9" w:rsidRDefault="00E80CD9" w:rsidP="000A7C6B"/>
        </w:tc>
      </w:tr>
      <w:bookmarkEnd w:id="8"/>
      <w:bookmarkEnd w:id="9"/>
      <w:bookmarkEnd w:id="10"/>
    </w:tbl>
    <w:p w14:paraId="6C75699D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2C865A67" w14:textId="77777777" w:rsidTr="00452CBC">
        <w:tc>
          <w:tcPr>
            <w:tcW w:w="11016" w:type="dxa"/>
          </w:tcPr>
          <w:p w14:paraId="6F61959B" w14:textId="77777777" w:rsidR="005273D5" w:rsidRPr="00AF1A58" w:rsidRDefault="00B056DE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1" w:name="_Toc19705007"/>
            <w:r>
              <w:rPr>
                <w:rStyle w:val="Strong"/>
              </w:rPr>
              <w:lastRenderedPageBreak/>
              <w:t>Loads and Fixtures</w:t>
            </w:r>
            <w:bookmarkEnd w:id="11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B056DE" w14:paraId="59532028" w14:textId="77777777" w:rsidTr="00163DA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0DB558F7" w14:textId="49EF283D" w:rsidR="00B056DE" w:rsidRPr="004E282D" w:rsidRDefault="00B056DE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0122C6BD" w14:textId="2D73A3FF" w:rsidR="00B056DE" w:rsidRPr="004E282D" w:rsidRDefault="00B056DE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2E2EED52" w14:textId="3D2DE4FE" w:rsidR="00B056DE" w:rsidRPr="004E282D" w:rsidRDefault="00B056DE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B056DE" w14:paraId="2C439C64" w14:textId="77777777" w:rsidTr="00DB76B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65057ACE" w14:textId="1196F0FC" w:rsidR="00B056DE" w:rsidRPr="00AD5FBA" w:rsidRDefault="00B056DE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1E4511F2" w14:textId="025E232A" w:rsidR="00B056DE" w:rsidRPr="006208CB" w:rsidRDefault="00B056DE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7077B069" wp14:editId="41BAE22C">
                        <wp:extent cx="1772285" cy="2389505"/>
                        <wp:effectExtent l="0" t="0" r="0" b="0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23895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B056DE" w14:paraId="21BE1263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6CD2E4CA" w14:textId="0794E3F3" w:rsidR="00B056DE" w:rsidRPr="00BE6656" w:rsidRDefault="00B056DE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719FFD1C" w14:textId="75F982EB" w:rsidR="00B056DE" w:rsidRPr="00154A1A" w:rsidRDefault="00B056D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B056DE" w14:paraId="2DEC1B1E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6645B1D" w14:textId="55D92557" w:rsidR="00B056DE" w:rsidRDefault="00B056DE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3083BD4" w14:textId="067A5379" w:rsidR="00B056DE" w:rsidRDefault="00B056D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06A2BD44" w14:textId="77777777" w:rsidR="00B056DE" w:rsidRPr="004C6DEB" w:rsidRDefault="00B056DE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5D3969F2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B056DE" w14:paraId="7FCDFFCE" w14:textId="77777777" w:rsidTr="00415CE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7EA24586" w14:textId="20E6FCC0" w:rsidR="00B056DE" w:rsidRPr="004E282D" w:rsidRDefault="00B056DE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32521300" w14:textId="056CD240" w:rsidR="00B056DE" w:rsidRPr="004E282D" w:rsidRDefault="00B056DE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1E9CC8BF" w14:textId="09ACCA41" w:rsidR="00B056DE" w:rsidRPr="004E282D" w:rsidRDefault="00B056DE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B056DE" w14:paraId="6D26754F" w14:textId="77777777" w:rsidTr="0039470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1CDB796D" w14:textId="25F81478" w:rsidR="00B056DE" w:rsidRPr="00F42DD1" w:rsidRDefault="00B056DE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2ACDFA2E" w14:textId="5CF87B89" w:rsidR="00B056DE" w:rsidRPr="006208CB" w:rsidRDefault="00B056DE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43A83121" wp14:editId="0D6366A7">
                        <wp:extent cx="1907540" cy="2571750"/>
                        <wp:effectExtent l="0" t="0" r="0" b="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25717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B056DE" w14:paraId="217D399D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4A29FCB4" w14:textId="0F911291" w:rsidR="00B056DE" w:rsidRPr="00BE6656" w:rsidRDefault="00B056DE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47D069F2" w14:textId="4B81FE4C" w:rsidR="00B056DE" w:rsidRPr="00B77EA3" w:rsidRDefault="00B056D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face(s), 1 plane(s)</w:t>
                        </w:r>
                      </w:p>
                    </w:tc>
                  </w:tr>
                  <w:tr w:rsidR="00B056DE" w14:paraId="792EC36F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42C3CFD" w14:textId="120C80B9" w:rsidR="00B056DE" w:rsidRDefault="00B056DE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02C93CB" w14:textId="04B2F561" w:rsidR="00B056DE" w:rsidRDefault="00B056D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Top</w:t>
                        </w:r>
                      </w:p>
                    </w:tc>
                  </w:tr>
                  <w:tr w:rsidR="00B056DE" w14:paraId="3919E83D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D65EA89" w14:textId="31EF4720" w:rsidR="00B056DE" w:rsidRDefault="00B056DE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9E3895F" w14:textId="43885DBB" w:rsidR="00B056DE" w:rsidRDefault="00B056D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force</w:t>
                        </w:r>
                      </w:p>
                    </w:tc>
                  </w:tr>
                  <w:tr w:rsidR="00B056DE" w14:paraId="09482091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D43133B" w14:textId="2F160D41" w:rsidR="00B056DE" w:rsidRDefault="00B056DE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145AE9A" w14:textId="7C074163" w:rsidR="00B056DE" w:rsidRDefault="00B056D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---, 1,000 lbf</w:t>
                        </w:r>
                      </w:p>
                    </w:tc>
                  </w:tr>
                </w:tbl>
                <w:p w14:paraId="4EFA233B" w14:textId="77777777" w:rsidR="00B056DE" w:rsidRDefault="00B056DE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67D9E07F" w14:textId="21E054FC" w:rsidR="005273D5" w:rsidRDefault="005273D5" w:rsidP="000A7C6B">
            <w:pPr>
              <w:rPr>
                <w:rStyle w:val="Strong"/>
              </w:rPr>
            </w:pPr>
          </w:p>
        </w:tc>
      </w:tr>
    </w:tbl>
    <w:p w14:paraId="06A075A7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54BD1CA9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54CE43D6" w14:textId="5D106867" w:rsidR="00A61A59" w:rsidRDefault="00B056DE" w:rsidP="000A7C6B">
            <w:pPr>
              <w:pStyle w:val="Heading1"/>
              <w:outlineLvl w:val="0"/>
            </w:pPr>
            <w:bookmarkStart w:id="12" w:name="_Toc19705008"/>
            <w:r>
              <w:lastRenderedPageBreak/>
              <w:t>Mesh information</w:t>
            </w:r>
            <w:bookmarkEnd w:id="12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167CA2D9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80D3D1D" w14:textId="6F751048" w:rsidR="00A9531D" w:rsidRDefault="00B056DE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EEE493D" w14:textId="58ED9EC1" w:rsidR="00A9531D" w:rsidRDefault="00B056D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B056DE" w14:paraId="47E7E080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DEBA7B7" w14:textId="259C6079" w:rsidR="00B056DE" w:rsidRDefault="00B056DE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48E0879" w14:textId="7B2DD0DA" w:rsidR="00B056DE" w:rsidRDefault="00B056D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B056DE" w14:paraId="7A95D843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96828FA" w14:textId="61967C65" w:rsidR="00B056DE" w:rsidRDefault="00B056DE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BF90085" w14:textId="652F2AD8" w:rsidR="00B056DE" w:rsidRDefault="00B056D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B056DE" w14:paraId="6F8E6E0F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D62231F" w14:textId="46212445" w:rsidR="00B056DE" w:rsidRDefault="00B056DE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8EA4CBB" w14:textId="0079376C" w:rsidR="00B056DE" w:rsidRDefault="00B056D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B056DE" w14:paraId="1A195DE7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FF07B18" w14:textId="5A341632" w:rsidR="00B056DE" w:rsidRDefault="00B056DE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7AF45E5" w14:textId="1B446D9C" w:rsidR="00B056DE" w:rsidRDefault="00B056D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B056DE" w14:paraId="164AA376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F6D617E" w14:textId="486DAEFF" w:rsidR="00B056DE" w:rsidRDefault="00B056DE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241EDBF" w14:textId="32DF5144" w:rsidR="00B056DE" w:rsidRDefault="00B056D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0.19082 in</w:t>
                  </w:r>
                </w:p>
              </w:tc>
            </w:tr>
            <w:tr w:rsidR="00B056DE" w14:paraId="08436E8E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D14092E" w14:textId="1DF50046" w:rsidR="00B056DE" w:rsidRDefault="00B056DE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4B11370" w14:textId="5B184A3B" w:rsidR="00B056DE" w:rsidRDefault="00B056D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0.0095411 in</w:t>
                  </w:r>
                </w:p>
              </w:tc>
            </w:tr>
            <w:tr w:rsidR="00B056DE" w14:paraId="335FF22A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DD554AB" w14:textId="02DA031D" w:rsidR="00B056DE" w:rsidRDefault="00B056DE" w:rsidP="00C16188">
                  <w:r>
                    <w:t>Mesh Quality Plot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C1DEED3" w14:textId="00B61873" w:rsidR="00B056DE" w:rsidRDefault="00B056D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</w:tbl>
          <w:p w14:paraId="468011B5" w14:textId="77777777" w:rsidR="00690657" w:rsidRDefault="00690657" w:rsidP="00690657"/>
          <w:p w14:paraId="3A343368" w14:textId="5FF1B9CC" w:rsidR="00A9531D" w:rsidRPr="00690657" w:rsidRDefault="00B056DE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5A9A4F3E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FA4F0C6" w14:textId="4E2405A4" w:rsidR="007107BE" w:rsidRDefault="00B056DE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5B5CD85" w14:textId="363AB9BF" w:rsidR="007107BE" w:rsidRDefault="00B056D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13326</w:t>
                  </w:r>
                </w:p>
              </w:tc>
            </w:tr>
            <w:tr w:rsidR="00B056DE" w14:paraId="1AC93F09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949B3C1" w14:textId="3583F61D" w:rsidR="00B056DE" w:rsidRDefault="00B056DE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B81B9FE" w14:textId="22859911" w:rsidR="00B056DE" w:rsidRDefault="00B056D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7837</w:t>
                  </w:r>
                </w:p>
              </w:tc>
            </w:tr>
            <w:tr w:rsidR="00B056DE" w14:paraId="26E5D8EB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9486512" w14:textId="5ABF83BD" w:rsidR="00B056DE" w:rsidRDefault="00B056DE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95A43BF" w14:textId="002DD7BC" w:rsidR="00B056DE" w:rsidRDefault="00B056D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6.1775</w:t>
                  </w:r>
                </w:p>
              </w:tc>
            </w:tr>
            <w:tr w:rsidR="00B056DE" w14:paraId="033F3804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4CAB24F" w14:textId="2B54AA7A" w:rsidR="00B056DE" w:rsidRDefault="00B056DE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F2756F1" w14:textId="6A1CC690" w:rsidR="00B056DE" w:rsidRDefault="00B056D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97.9</w:t>
                  </w:r>
                </w:p>
              </w:tc>
            </w:tr>
            <w:tr w:rsidR="00B056DE" w14:paraId="79E6BF16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C79F4D2" w14:textId="243DAFB9" w:rsidR="00B056DE" w:rsidRDefault="00B056DE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DB1D28A" w14:textId="6D8B0214" w:rsidR="00B056DE" w:rsidRDefault="00B056D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B056DE" w14:paraId="2627EB3F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C71B83F" w14:textId="647897AB" w:rsidR="00B056DE" w:rsidRDefault="00B056DE" w:rsidP="00C16188">
                  <w:r>
                    <w:t xml:space="preserve">% of distorted </w:t>
                  </w:r>
                  <w:proofErr w:type="gramStart"/>
                  <w:r>
                    <w:t>elements(</w:t>
                  </w:r>
                  <w:proofErr w:type="gramEnd"/>
                  <w:r>
                    <w:t>Jacobian)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1B6354E" w14:textId="015F556A" w:rsidR="00B056DE" w:rsidRDefault="00B056D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B056DE" w14:paraId="74B11F9B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9F60115" w14:textId="4A166409" w:rsidR="00B056DE" w:rsidRDefault="00B056DE" w:rsidP="00C16188">
                  <w:r>
                    <w:t>Time to complete mesh(</w:t>
                  </w:r>
                  <w:proofErr w:type="spellStart"/>
                  <w:proofErr w:type="gramStart"/>
                  <w:r>
                    <w:t>hh;mm</w:t>
                  </w:r>
                  <w:proofErr w:type="gramEnd"/>
                  <w:r>
                    <w:t>;ss</w:t>
                  </w:r>
                  <w:proofErr w:type="spellEnd"/>
                  <w:r>
                    <w:t xml:space="preserve">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D947DF5" w14:textId="5808884E" w:rsidR="00B056DE" w:rsidRDefault="00B056D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00:00:01</w:t>
                  </w:r>
                </w:p>
              </w:tc>
            </w:tr>
            <w:tr w:rsidR="00B056DE" w14:paraId="17E5C86F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8BEC265" w14:textId="6546FC73" w:rsidR="00B056DE" w:rsidRDefault="00B056DE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9345675" w14:textId="77777777" w:rsidR="00B056DE" w:rsidRDefault="00B056D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D803B1" w14:paraId="3B9CE099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14:paraId="6CDED4F6" w14:textId="51502EB0" w:rsidR="00D803B1" w:rsidRDefault="00B056DE" w:rsidP="00D803B1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0C1BF0FB" wp14:editId="0FD665BC">
                        <wp:extent cx="5957888" cy="5624513"/>
                        <wp:effectExtent l="0" t="0" r="5080" b="0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57888" cy="562451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13A5A524" w14:textId="6AB4107F" w:rsidR="00A61A59" w:rsidRPr="00F077CB" w:rsidRDefault="00A61A59" w:rsidP="000A7C6B"/>
        </w:tc>
      </w:tr>
    </w:tbl>
    <w:p w14:paraId="1E5DB5A9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6B0B59C7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C0ED3B6" w14:textId="5DAA5873" w:rsidR="00EC2432" w:rsidRDefault="00B056DE" w:rsidP="000A7C6B">
            <w:pPr>
              <w:pStyle w:val="Heading1"/>
              <w:outlineLvl w:val="0"/>
            </w:pPr>
            <w:bookmarkStart w:id="13" w:name="_Toc19705009"/>
            <w:bookmarkStart w:id="14" w:name="_Toc243733152"/>
            <w:bookmarkStart w:id="15" w:name="_Toc245020120"/>
            <w:bookmarkStart w:id="16" w:name="_Toc245020152"/>
            <w:r>
              <w:lastRenderedPageBreak/>
              <w:t>Study Results</w:t>
            </w:r>
            <w:bookmarkEnd w:id="13"/>
          </w:p>
          <w:p w14:paraId="36E7F7C4" w14:textId="25CAA995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87"/>
              <w:gridCol w:w="3359"/>
              <w:gridCol w:w="2313"/>
              <w:gridCol w:w="2279"/>
            </w:tblGrid>
            <w:tr w:rsidR="00B056DE" w14:paraId="13FA49DB" w14:textId="77777777" w:rsidTr="0091566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687EBA8" w14:textId="1F5ADF50" w:rsidR="00B056DE" w:rsidRDefault="00B056DE" w:rsidP="00B056DE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768880B" w14:textId="34943707" w:rsidR="00B056DE" w:rsidRDefault="00B056DE" w:rsidP="00B056D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037C9B7" w14:textId="3C99C609" w:rsidR="00B056DE" w:rsidRDefault="00B056DE" w:rsidP="00B056D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07424268" w14:textId="5D746659" w:rsidR="00B056DE" w:rsidRDefault="00B056DE" w:rsidP="00B056D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B056DE" w14:paraId="0173B0E1" w14:textId="77777777" w:rsidTr="0091566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3F00146" w14:textId="4137E658" w:rsidR="00B056DE" w:rsidRPr="004D2956" w:rsidRDefault="00B056DE" w:rsidP="00B056DE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96D7C13" w14:textId="661E610F" w:rsidR="00B056DE" w:rsidRPr="004D2956" w:rsidRDefault="00B056DE" w:rsidP="00B056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33DE5A9" w14:textId="77777777" w:rsidR="00B056DE" w:rsidRDefault="00B056DE" w:rsidP="00B056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9.624e-01 psi</w:t>
                  </w:r>
                </w:p>
                <w:p w14:paraId="683DADBB" w14:textId="58A07D7A" w:rsidR="00B056DE" w:rsidRPr="004D2956" w:rsidRDefault="00B056DE" w:rsidP="00B056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12511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5B09754" w14:textId="77777777" w:rsidR="00B056DE" w:rsidRDefault="00B056DE" w:rsidP="00B056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2.890e+04 psi</w:t>
                  </w:r>
                </w:p>
                <w:p w14:paraId="213ECE0E" w14:textId="52AA32A1" w:rsidR="00B056DE" w:rsidRPr="004D2956" w:rsidRDefault="00B056DE" w:rsidP="00B056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1349</w:t>
                  </w:r>
                </w:p>
              </w:tc>
            </w:tr>
            <w:tr w:rsidR="00B056DE" w14:paraId="670FCA9A" w14:textId="77777777" w:rsidTr="00915669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E554748" w14:textId="1E016978" w:rsidR="00B056DE" w:rsidRDefault="00B056DE" w:rsidP="00B056DE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737D139" wp14:editId="2D748853">
                        <wp:extent cx="5957888" cy="5624513"/>
                        <wp:effectExtent l="0" t="0" r="5080" b="0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57888" cy="562451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89C810E" w14:textId="611CFD1D" w:rsidR="00B056DE" w:rsidRPr="004D2956" w:rsidRDefault="00B056DE" w:rsidP="00B056DE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Chrankshaft-SimulationXpress Study-Stress-Stress</w:t>
                  </w:r>
                </w:p>
              </w:tc>
            </w:tr>
          </w:tbl>
          <w:p w14:paraId="6AD87BD0" w14:textId="63DC71F3" w:rsidR="00B056DE" w:rsidRDefault="00B056DE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87"/>
              <w:gridCol w:w="3426"/>
              <w:gridCol w:w="2313"/>
              <w:gridCol w:w="2212"/>
            </w:tblGrid>
            <w:tr w:rsidR="00B056DE" w14:paraId="1B912DDA" w14:textId="77777777" w:rsidTr="0091566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F6AF10F" w14:textId="69434D2C" w:rsidR="00B056DE" w:rsidRDefault="00B056DE" w:rsidP="00B056DE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4AE9B7F" w14:textId="1F05F78E" w:rsidR="00B056DE" w:rsidRDefault="00B056DE" w:rsidP="00B056D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990492D" w14:textId="120603B2" w:rsidR="00B056DE" w:rsidRDefault="00B056DE" w:rsidP="00B056D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3F542EB8" w14:textId="282FE7FB" w:rsidR="00B056DE" w:rsidRDefault="00B056DE" w:rsidP="00B056D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B056DE" w14:paraId="1DA88614" w14:textId="77777777" w:rsidTr="0091566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B98B1FA" w14:textId="3A20E0CC" w:rsidR="00B056DE" w:rsidRPr="004D2956" w:rsidRDefault="00B056DE" w:rsidP="00B056DE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BF09CFD" w14:textId="74EF1C1C" w:rsidR="00B056DE" w:rsidRPr="004D2956" w:rsidRDefault="00B056DE" w:rsidP="00B056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05E02C5" w14:textId="77777777" w:rsidR="00B056DE" w:rsidRDefault="00B056DE" w:rsidP="00B056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 in</w:t>
                  </w:r>
                </w:p>
                <w:p w14:paraId="78C34F3A" w14:textId="319CDED0" w:rsidR="00B056DE" w:rsidRPr="004D2956" w:rsidRDefault="00B056DE" w:rsidP="00B056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121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9DAE33D" w14:textId="77777777" w:rsidR="00B056DE" w:rsidRDefault="00B056DE" w:rsidP="00B056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5.240e-03 in</w:t>
                  </w:r>
                </w:p>
                <w:p w14:paraId="77C3628C" w14:textId="6D4C6D0E" w:rsidR="00B056DE" w:rsidRPr="004D2956" w:rsidRDefault="00B056DE" w:rsidP="00B056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10681</w:t>
                  </w:r>
                </w:p>
              </w:tc>
            </w:tr>
            <w:tr w:rsidR="00B056DE" w14:paraId="15C46641" w14:textId="77777777" w:rsidTr="00915669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2C726C" w14:textId="457A4F1B" w:rsidR="00B056DE" w:rsidRDefault="00B056DE" w:rsidP="00B056DE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0039A697" wp14:editId="54D33AF1">
                        <wp:extent cx="5957888" cy="5624513"/>
                        <wp:effectExtent l="0" t="0" r="5080" b="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57888" cy="562451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2E8C2C" w14:textId="14B8364B" w:rsidR="00B056DE" w:rsidRPr="004D2956" w:rsidRDefault="00B056DE" w:rsidP="00B056DE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Chrankshaft-SimulationXpress Study-Displacement-Displacement</w:t>
                  </w:r>
                </w:p>
              </w:tc>
            </w:tr>
          </w:tbl>
          <w:p w14:paraId="1B0C68B9" w14:textId="2A937F3E" w:rsidR="00B056DE" w:rsidRDefault="00B056DE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87"/>
              <w:gridCol w:w="7951"/>
            </w:tblGrid>
            <w:tr w:rsidR="00B056DE" w14:paraId="19282878" w14:textId="77777777" w:rsidTr="00D14A3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E85E015" w14:textId="0FCA1792" w:rsidR="00B056DE" w:rsidRDefault="00B056DE" w:rsidP="00B056DE">
                  <w:r>
                    <w:t>Name</w:t>
                  </w:r>
                </w:p>
              </w:tc>
              <w:tc>
                <w:tcPr>
                  <w:tcW w:w="81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381E482" w14:textId="26C61789" w:rsidR="00B056DE" w:rsidRDefault="00B056DE" w:rsidP="00B056D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</w:tr>
            <w:tr w:rsidR="00B056DE" w14:paraId="1D0E5E7E" w14:textId="77777777" w:rsidTr="004A08D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4A543E2" w14:textId="43616787" w:rsidR="00B056DE" w:rsidRPr="004D2956" w:rsidRDefault="00B056DE" w:rsidP="00B056DE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Deformation</w:t>
                  </w:r>
                </w:p>
              </w:tc>
              <w:tc>
                <w:tcPr>
                  <w:tcW w:w="816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03CF1A0" w14:textId="0EC689DF" w:rsidR="00B056DE" w:rsidRPr="004D2956" w:rsidRDefault="00B056DE" w:rsidP="00B056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Deformed shape</w:t>
                  </w:r>
                </w:p>
              </w:tc>
            </w:tr>
            <w:tr w:rsidR="00B056DE" w14:paraId="35F4C1BC" w14:textId="77777777" w:rsidTr="00915669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4BD9AB" w14:textId="45BD5D03" w:rsidR="00B056DE" w:rsidRDefault="00B056DE" w:rsidP="00B056DE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0CA60ED0" wp14:editId="5865D5FC">
                        <wp:extent cx="5957888" cy="5624513"/>
                        <wp:effectExtent l="0" t="0" r="5080" b="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57888" cy="562451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7EA636B" w14:textId="030D161A" w:rsidR="00B056DE" w:rsidRPr="004D2956" w:rsidRDefault="00B056DE" w:rsidP="00B056DE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Chrankshaft-SimulationXpress Study-Displacement-Deformation</w:t>
                  </w:r>
                </w:p>
              </w:tc>
            </w:tr>
          </w:tbl>
          <w:p w14:paraId="778526C4" w14:textId="09B9162D" w:rsidR="00B056DE" w:rsidRDefault="00B056DE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87"/>
              <w:gridCol w:w="3351"/>
              <w:gridCol w:w="2326"/>
              <w:gridCol w:w="2274"/>
            </w:tblGrid>
            <w:tr w:rsidR="00B056DE" w14:paraId="3E831A69" w14:textId="77777777" w:rsidTr="0091566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0CB886F" w14:textId="61CF9070" w:rsidR="00B056DE" w:rsidRDefault="00B056DE" w:rsidP="00B056DE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B3DF998" w14:textId="573E33ED" w:rsidR="00B056DE" w:rsidRDefault="00B056DE" w:rsidP="00B056D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39D0BF2" w14:textId="229796A7" w:rsidR="00B056DE" w:rsidRDefault="00B056DE" w:rsidP="00B056D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3AE00095" w14:textId="12EE3E06" w:rsidR="00B056DE" w:rsidRDefault="00B056DE" w:rsidP="00B056D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B056DE" w14:paraId="78E04CE3" w14:textId="77777777" w:rsidTr="0091566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6991685" w14:textId="77EEB2B3" w:rsidR="00B056DE" w:rsidRPr="004D2956" w:rsidRDefault="00B056DE" w:rsidP="00B056DE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Factor of Safety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A01C720" w14:textId="10FB717B" w:rsidR="00B056DE" w:rsidRPr="004D2956" w:rsidRDefault="00B056DE" w:rsidP="00B056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Max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CA801C5" w14:textId="77777777" w:rsidR="00B056DE" w:rsidRDefault="00B056DE" w:rsidP="00B056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3.114e+00 </w:t>
                  </w:r>
                </w:p>
                <w:p w14:paraId="31411C86" w14:textId="0458D0A4" w:rsidR="00B056DE" w:rsidRPr="004D2956" w:rsidRDefault="00B056DE" w:rsidP="00B056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1349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1952A45" w14:textId="77777777" w:rsidR="00B056DE" w:rsidRDefault="00B056DE" w:rsidP="00B056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9.350e+04 </w:t>
                  </w:r>
                </w:p>
                <w:p w14:paraId="29F00AEF" w14:textId="62836D6F" w:rsidR="00B056DE" w:rsidRPr="004D2956" w:rsidRDefault="00B056DE" w:rsidP="00B056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12511</w:t>
                  </w:r>
                </w:p>
              </w:tc>
            </w:tr>
            <w:tr w:rsidR="00B056DE" w14:paraId="20795B67" w14:textId="77777777" w:rsidTr="00915669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FF2870B" w14:textId="18F8DB55" w:rsidR="00B056DE" w:rsidRDefault="00B056DE" w:rsidP="00B056DE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1E030C2B" wp14:editId="33B5E30D">
                        <wp:extent cx="5957888" cy="5624513"/>
                        <wp:effectExtent l="0" t="0" r="5080" b="0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57888" cy="562451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6337E19" w14:textId="60D1E140" w:rsidR="00B056DE" w:rsidRPr="004D2956" w:rsidRDefault="00B056DE" w:rsidP="00B056DE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Chrankshaft-SimulationXpress Study-Factor of Safety-Factor of Safety</w:t>
                  </w:r>
                </w:p>
              </w:tc>
            </w:tr>
          </w:tbl>
          <w:p w14:paraId="1C947DC3" w14:textId="77777777" w:rsidR="00B056DE" w:rsidRPr="000B04D4" w:rsidRDefault="00B056DE" w:rsidP="000A7C6B"/>
          <w:bookmarkEnd w:id="14"/>
          <w:bookmarkEnd w:id="15"/>
          <w:bookmarkEnd w:id="16"/>
          <w:p w14:paraId="1421AD8B" w14:textId="51308146" w:rsidR="00EC2432" w:rsidRDefault="00EC2432" w:rsidP="000A7C6B"/>
        </w:tc>
      </w:tr>
    </w:tbl>
    <w:p w14:paraId="2D800E8C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0B1701" w14:paraId="6D37A606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1190707A" w14:textId="28EFD7BF" w:rsidR="000B1701" w:rsidRDefault="00B056DE" w:rsidP="00B056DE">
            <w:pPr>
              <w:pStyle w:val="Heading1"/>
              <w:outlineLvl w:val="0"/>
            </w:pPr>
            <w:bookmarkStart w:id="17" w:name="_Toc19705010"/>
            <w:r>
              <w:t>Conclusion</w:t>
            </w:r>
            <w:bookmarkEnd w:id="17"/>
          </w:p>
        </w:tc>
      </w:tr>
    </w:tbl>
    <w:p w14:paraId="7C423C2B" w14:textId="3DFC7FB4" w:rsidR="00AC3438" w:rsidRPr="00AC3438" w:rsidRDefault="00AC3438" w:rsidP="00FE0924"/>
    <w:sectPr w:rsidR="00AC3438" w:rsidRPr="00AC3438" w:rsidSect="00B056DE">
      <w:footerReference w:type="default" r:id="rId18"/>
      <w:footerReference w:type="first" r:id="rId19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894EEB" w14:textId="77777777" w:rsidR="00B056DE" w:rsidRDefault="00B056DE" w:rsidP="00F25CD7">
      <w:pPr>
        <w:spacing w:after="0" w:line="240" w:lineRule="auto"/>
      </w:pPr>
      <w:r>
        <w:separator/>
      </w:r>
    </w:p>
  </w:endnote>
  <w:endnote w:type="continuationSeparator" w:id="0">
    <w:p w14:paraId="48E4ECB7" w14:textId="77777777" w:rsidR="00B056DE" w:rsidRDefault="00B056DE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73"/>
      <w:gridCol w:w="3890"/>
      <w:gridCol w:w="4491"/>
      <w:gridCol w:w="546"/>
    </w:tblGrid>
    <w:tr w:rsidR="00DC4D2F" w14:paraId="6518014E" w14:textId="77777777" w:rsidTr="003E1AE9">
      <w:tc>
        <w:tcPr>
          <w:tcW w:w="867" w:type="pct"/>
        </w:tcPr>
        <w:p w14:paraId="45C44DB4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557B785F" wp14:editId="7CC5BBE9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16E5BAB3" w14:textId="77777777" w:rsidR="00DC4D2F" w:rsidRDefault="00B056DE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0638235F" w14:textId="77777777" w:rsidR="00DC4D2F" w:rsidRDefault="00B056DE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Simulation of 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Chrankshaft</w:t>
          </w:r>
          <w:proofErr w:type="spellEnd"/>
        </w:p>
      </w:tc>
      <w:tc>
        <w:tcPr>
          <w:tcW w:w="0" w:type="auto"/>
          <w:vAlign w:val="bottom"/>
        </w:tcPr>
        <w:p w14:paraId="32B1ABC9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</w:tc>
    </w:tr>
  </w:tbl>
  <w:p w14:paraId="64F6EB85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002504CE" w14:textId="77777777" w:rsidTr="00BF0BC4">
      <w:tc>
        <w:tcPr>
          <w:tcW w:w="1908" w:type="dxa"/>
        </w:tcPr>
        <w:p w14:paraId="3BE345DD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48C6CCF5" wp14:editId="0DB1C1D4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18FC1351" w14:textId="77777777" w:rsidR="00DC4D2F" w:rsidRDefault="00B056DE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197DD0B6" w14:textId="77777777" w:rsidR="00DC4D2F" w:rsidRDefault="00B056DE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Simulation of 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Chrankshaft</w:t>
          </w:r>
          <w:proofErr w:type="spellEnd"/>
        </w:p>
      </w:tc>
      <w:tc>
        <w:tcPr>
          <w:tcW w:w="360" w:type="dxa"/>
          <w:vAlign w:val="bottom"/>
        </w:tcPr>
        <w:p w14:paraId="0ABC9822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27360C02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577114" w14:textId="77777777" w:rsidR="00B056DE" w:rsidRDefault="00B056DE" w:rsidP="00F25CD7">
      <w:pPr>
        <w:spacing w:after="0" w:line="240" w:lineRule="auto"/>
      </w:pPr>
      <w:r>
        <w:separator/>
      </w:r>
    </w:p>
  </w:footnote>
  <w:footnote w:type="continuationSeparator" w:id="0">
    <w:p w14:paraId="3AB5991E" w14:textId="77777777" w:rsidR="00B056DE" w:rsidRDefault="00B056DE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6DE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17997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56DE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587ED"/>
  <w15:docId w15:val="{CBC45217-753D-43A3-98D7-FDCD5817A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e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Week%204B\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D221A7-A1E2-44DB-A886-4CE883FAD8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1</TotalTime>
  <Pages>10</Pages>
  <Words>430</Words>
  <Characters>2452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2877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Madison Hassler</dc:creator>
  <cp:lastModifiedBy>Madison Hassler</cp:lastModifiedBy>
  <cp:revision>2</cp:revision>
  <dcterms:created xsi:type="dcterms:W3CDTF">2019-09-18T18:18:00Z</dcterms:created>
  <dcterms:modified xsi:type="dcterms:W3CDTF">2019-09-18T18:18:00Z</dcterms:modified>
</cp:coreProperties>
</file>